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3EE755C">
      <w:pPr>
        <w:ind w:left="0" w:leftChars="0" w:right="0" w:rightChars="0" w:firstLine="0" w:firstLineChars="0"/>
        <w:jc w:val="center"/>
        <w:rPr>
          <w:rFonts w:hint="eastAsia" w:eastAsia="黑体"/>
          <w:b/>
          <w:bCs/>
          <w:sz w:val="32"/>
          <w:lang w:val="en-US" w:eastAsia="zh-CN"/>
        </w:rPr>
      </w:pPr>
      <w:bookmarkStart w:id="0" w:name="_GoBack"/>
      <w:bookmarkEnd w:id="0"/>
      <w:r>
        <w:pict>
          <v:rect id="_x0000_s1026" o:spid="_x0000_s1026" o:spt="1" style="position:absolute;left:0pt;margin-top:0pt;height:70.4pt;width:245.2pt;mso-position-horizontal:center;mso-wrap-distance-bottom:0pt;mso-wrap-distance-left:9pt;mso-wrap-distance-right:9pt;mso-wrap-distance-top:0pt;mso-wrap-style:none;z-index:251662336;mso-width-relative:page;mso-height-relative:page;" stroked="f" coordsize="21600,21600">
            <v:path/>
            <v:fill focussize="0,0"/>
            <v:stroke on="f"/>
            <v:imagedata o:title=""/>
            <o:lock v:ext="edit" grouping="f" rotation="f" text="f" aspectratio="f"/>
            <v:textbox style="mso-fit-shape-to-text:t;">
              <w:txbxContent>
                <w:p w14:paraId="18B5AA3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312" w:beforeLines="100" w:after="0" w:afterLines="0" w:line="240" w:lineRule="auto"/>
                    <w:ind w:left="0" w:leftChars="0" w:right="0" w:rightChars="0" w:firstLine="0" w:firstLineChars="0"/>
                    <w:jc w:val="both"/>
                    <w:textAlignment w:val="auto"/>
                    <w:outlineLvl w:val="9"/>
                    <w:rPr>
                      <w:rFonts w:hint="eastAsia" w:eastAsia="黑体"/>
                      <w:b/>
                      <w:bCs/>
                      <w:spacing w:val="57"/>
                      <w:w w:val="92"/>
                      <w:kern w:val="0"/>
                      <w:sz w:val="52"/>
                      <w:szCs w:val="52"/>
                      <w:fitText w:val="7350" w:id="0"/>
                      <w:lang w:eastAsia="zh-CN"/>
                    </w:rPr>
                  </w:pPr>
                </w:p>
              </w:txbxContent>
            </v:textbox>
            <w10:wrap type="square"/>
          </v:rect>
        </w:pict>
      </w:r>
    </w:p>
    <w:p w14:paraId="6E27B0D5">
      <w:pPr>
        <w:ind w:left="0" w:leftChars="0" w:right="0" w:rightChars="0" w:firstLine="0" w:firstLineChars="0"/>
        <w:jc w:val="center"/>
        <w:rPr>
          <w:rFonts w:hint="eastAsia" w:eastAsia="黑体"/>
          <w:b/>
          <w:bCs/>
          <w:sz w:val="32"/>
          <w:lang w:val="en-US" w:eastAsia="zh-CN"/>
        </w:rPr>
      </w:pPr>
    </w:p>
    <w:p w14:paraId="3E3D2D18">
      <w:pPr>
        <w:ind w:left="0" w:leftChars="0" w:right="0" w:rightChars="0" w:firstLine="0" w:firstLineChars="0"/>
        <w:jc w:val="center"/>
        <w:rPr>
          <w:rFonts w:hint="eastAsia" w:eastAsia="黑体"/>
          <w:b/>
          <w:bCs/>
          <w:sz w:val="32"/>
          <w:lang w:val="en-US" w:eastAsia="zh-CN"/>
        </w:rPr>
      </w:pPr>
      <w:r>
        <w:pict>
          <v:rect id="_x0000_s1027" o:spid="_x0000_s1027" o:spt="1" style="position:absolute;left:0pt;margin-top:31.2pt;height:88.4pt;width:186.15pt;mso-position-horizontal:center;mso-wrap-distance-bottom:0pt;mso-wrap-distance-left:9pt;mso-wrap-distance-right:9pt;mso-wrap-distance-top:0pt;z-index:251663360;mso-width-relative:page;mso-height-relative:page;" stroked="f" coordsize="21600,21600">
            <v:path/>
            <v:fill focussize="0,0"/>
            <v:stroke on="f"/>
            <v:imagedata o:title=""/>
            <o:lock v:ext="edit" grouping="f" rotation="f" text="f" aspectratio="f"/>
            <v:textbox>
              <w:txbxContent>
                <w:p w14:paraId="760108A6">
                  <w:pPr>
                    <w:spacing w:line="1000" w:lineRule="exact"/>
                    <w:rPr>
                      <w:rFonts w:hint="default"/>
                      <w:lang w:val="en-US"/>
                    </w:rPr>
                  </w:pPr>
                </w:p>
              </w:txbxContent>
            </v:textbox>
            <w10:wrap type="square"/>
          </v:rect>
        </w:pict>
      </w:r>
    </w:p>
    <w:p w14:paraId="771E3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36" w:beforeLines="300" w:after="0" w:afterLines="0" w:line="240" w:lineRule="auto"/>
        <w:ind w:right="0" w:rightChars="0"/>
        <w:jc w:val="both"/>
        <w:textAlignment w:val="auto"/>
        <w:outlineLvl w:val="9"/>
        <w:rPr>
          <w:rFonts w:hint="default" w:eastAsia="楷体_GB2312"/>
          <w:b/>
          <w:bCs/>
          <w:kern w:val="0"/>
          <w:sz w:val="64"/>
          <w:szCs w:val="64"/>
          <w:lang w:val="en-US"/>
        </w:rPr>
      </w:pPr>
    </w:p>
    <w:p w14:paraId="141BE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36" w:beforeLines="300" w:after="0" w:afterLines="0" w:line="240" w:lineRule="auto"/>
        <w:ind w:right="0" w:rightChars="0" w:firstLine="1281" w:firstLineChars="200"/>
        <w:jc w:val="both"/>
        <w:textAlignment w:val="auto"/>
        <w:outlineLvl w:val="9"/>
        <w:rPr>
          <w:rFonts w:hint="default" w:eastAsia="楷体_GB2312"/>
          <w:b/>
          <w:bCs/>
          <w:kern w:val="0"/>
          <w:sz w:val="64"/>
          <w:szCs w:val="64"/>
          <w:lang w:val="en-US"/>
        </w:rPr>
      </w:pPr>
      <w:r>
        <w:rPr>
          <w:rFonts w:hint="default" w:eastAsia="楷体_GB2312"/>
          <w:b/>
          <w:bCs/>
          <w:kern w:val="0"/>
          <w:sz w:val="64"/>
          <w:szCs w:val="64"/>
          <w:lang w:val="en-US"/>
        </w:rPr>
        <w:t>INTERNSHIP REPORT</w:t>
      </w:r>
    </w:p>
    <w:p w14:paraId="53045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96" w:beforeLines="800" w:after="0" w:afterLines="0"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 w:ascii="仿宋_GB2312" w:hAnsi="仿宋_GB2312" w:eastAsia="仿宋_GB2312"/>
          <w:b/>
          <w:bCs/>
          <w:spacing w:val="907"/>
          <w:sz w:val="36"/>
        </w:rPr>
      </w:pPr>
      <w:r>
        <w:pict>
          <v:shape id="_x0000_s1029" o:spid="_x0000_s1029" o:spt="202" type="#_x0000_t202" style="position:absolute;left:0pt;margin-left:11.95pt;margin-top:8.6pt;height:93.65pt;width:445.55pt;z-index:251664384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7A0D9E21">
                  <w:pPr>
                    <w:ind w:right="0" w:rightChars="0" w:firstLine="250" w:firstLineChars="50"/>
                    <w:jc w:val="both"/>
                    <w:rPr>
                      <w:rFonts w:hint="default" w:ascii="Times New Roman" w:hAnsi="Times New Roman" w:eastAsia="黑体" w:cs="Times New Roman"/>
                      <w:sz w:val="50"/>
                      <w:szCs w:val="50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sz w:val="50"/>
                      <w:szCs w:val="50"/>
                      <w:lang w:val="en-US" w:eastAsia="zh-CN"/>
                    </w:rPr>
                    <w:t>[Task Sheduling Algorithms For Large</w:t>
                  </w:r>
                </w:p>
                <w:p w14:paraId="3F01D34B">
                  <w:pPr>
                    <w:ind w:right="0" w:rightChars="0" w:firstLine="1250" w:firstLineChars="250"/>
                    <w:jc w:val="both"/>
                    <w:rPr>
                      <w:rFonts w:hint="default" w:ascii="Times New Roman" w:hAnsi="Times New Roman" w:eastAsia="黑体" w:cs="Times New Roman"/>
                      <w:sz w:val="50"/>
                      <w:szCs w:val="50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sz w:val="50"/>
                      <w:szCs w:val="50"/>
                      <w:lang w:val="en-US" w:eastAsia="zh-CN"/>
                    </w:rPr>
                    <w:t xml:space="preserve"> Language Model Inference]</w:t>
                  </w:r>
                </w:p>
              </w:txbxContent>
            </v:textbox>
          </v:shape>
        </w:pict>
      </w:r>
    </w:p>
    <w:p w14:paraId="35CBF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36" w:beforeLines="300" w:after="0" w:afterLines="0"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Verdana" w:hAnsi="Verdana" w:cs="SimSun"/>
          <w:b/>
          <w:bCs/>
          <w:kern w:val="0"/>
          <w:sz w:val="32"/>
          <w:szCs w:val="32"/>
        </w:rPr>
      </w:pPr>
      <w:r>
        <w:pict>
          <v:shape id="_x0000_s1030" o:spid="_x0000_s1030" o:spt="202" type="#_x0000_t202" style="position:absolute;left:0pt;margin-left:4.15pt;margin-top:0.5pt;height:261.5pt;width:478.45pt;z-index:251665408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0C858B25">
                  <w:pPr>
                    <w:keepNext w:val="0"/>
                    <w:keepLines w:val="0"/>
                    <w:widowControl/>
                    <w:suppressLineNumbers w:val="0"/>
                    <w:ind w:left="5521" w:hanging="5521" w:hangingChars="125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sz w:val="4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44"/>
                      <w:lang w:val="en-US"/>
                    </w:rPr>
                    <w:t>Submitted To :</w:t>
                  </w:r>
                  <w:r>
                    <w:rPr>
                      <w:rFonts w:hint="default" w:ascii="Times New Roman" w:hAnsi="Times New Roman" w:cs="Times New Roman"/>
                      <w:sz w:val="44"/>
                      <w:lang w:val="en-US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sz w:val="44"/>
                      <w:lang w:val="en-US"/>
                    </w:rPr>
                    <w:t>Prof. Sanjaya Kumar Panda</w: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44"/>
                      <w:lang w:val="en-US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sz w:val="44"/>
                      <w:lang w:val="en-US"/>
                    </w:rPr>
                    <w:t xml:space="preserve"> </w:t>
                  </w:r>
                </w:p>
                <w:p w14:paraId="744BED58">
                  <w:pPr>
                    <w:keepNext w:val="0"/>
                    <w:keepLines w:val="0"/>
                    <w:widowControl/>
                    <w:suppressLineNumbers w:val="0"/>
                    <w:ind w:firstLine="3494" w:firstLineChars="145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sz w:val="40"/>
                      <w:szCs w:val="40"/>
                      <w:lang w:val="en-US"/>
                    </w:rPr>
                  </w:pPr>
                  <w:r>
                    <w:rPr>
                      <w:rFonts w:ascii="Arial" w:hAnsi="Arial" w:eastAsia="SimSun" w:cs="Arial"/>
                      <w:b/>
                      <w:bCs/>
                      <w:i w:val="0"/>
                      <w:iCs w:val="0"/>
                      <w:caps w:val="0"/>
                      <w:color w:val="88C1F0"/>
                      <w:spacing w:val="0"/>
                      <w:kern w:val="0"/>
                      <w:sz w:val="24"/>
                      <w:szCs w:val="24"/>
                      <w:u w:val="none"/>
                      <w:shd w:val="clear" w:fill="28292A"/>
                      <w:lang w:val="en-US" w:eastAsia="zh-CN" w:bidi="ar"/>
                    </w:rPr>
                    <w:fldChar w:fldCharType="begin"/>
                  </w:r>
                  <w:r>
                    <w:rPr>
                      <w:rFonts w:ascii="Arial" w:hAnsi="Arial" w:eastAsia="SimSun" w:cs="Arial"/>
                      <w:b/>
                      <w:bCs/>
                      <w:i w:val="0"/>
                      <w:iCs w:val="0"/>
                      <w:caps w:val="0"/>
                      <w:color w:val="88C1F0"/>
                      <w:spacing w:val="0"/>
                      <w:kern w:val="0"/>
                      <w:sz w:val="24"/>
                      <w:szCs w:val="24"/>
                      <w:u w:val="none"/>
                      <w:shd w:val="clear" w:fill="28292A"/>
                      <w:lang w:val="en-US" w:eastAsia="zh-CN" w:bidi="ar"/>
                    </w:rPr>
                    <w:instrText xml:space="preserve"> HYPERLINK "https://erp.nitw.ac.in/ext/profile/cs-sanjaya" </w:instrText>
                  </w:r>
                  <w:r>
                    <w:rPr>
                      <w:rFonts w:ascii="Arial" w:hAnsi="Arial" w:eastAsia="SimSun" w:cs="Arial"/>
                      <w:b/>
                      <w:bCs/>
                      <w:i w:val="0"/>
                      <w:iCs w:val="0"/>
                      <w:caps w:val="0"/>
                      <w:color w:val="88C1F0"/>
                      <w:spacing w:val="0"/>
                      <w:kern w:val="0"/>
                      <w:sz w:val="24"/>
                      <w:szCs w:val="24"/>
                      <w:u w:val="none"/>
                      <w:shd w:val="clear" w:fill="28292A"/>
                      <w:lang w:val="en-US" w:eastAsia="zh-CN" w:bidi="ar"/>
                    </w:rPr>
                    <w:fldChar w:fldCharType="separate"/>
                  </w:r>
                  <w:r>
                    <w:rPr>
                      <w:rStyle w:val="7"/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aps w:val="0"/>
                      <w:color w:val="88C1F0"/>
                      <w:spacing w:val="0"/>
                      <w:sz w:val="24"/>
                      <w:szCs w:val="24"/>
                      <w:u w:val="none"/>
                      <w:shd w:val="clear" w:fill="28292A"/>
                    </w:rPr>
                    <w:br w:type="textWrapping"/>
                  </w: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aps w:val="0"/>
                      <w:color w:val="88C1F0"/>
                      <w:spacing w:val="0"/>
                      <w:kern w:val="0"/>
                      <w:sz w:val="24"/>
                      <w:szCs w:val="24"/>
                      <w:u w:val="none"/>
                      <w:shd w:val="clear" w:fill="28292A"/>
                      <w:lang w:val="en-US" w:eastAsia="zh-CN" w:bidi="ar"/>
                    </w:rPr>
                    <w:fldChar w:fldCharType="end"/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sz w:val="44"/>
                      <w:lang w:val="en-US"/>
                    </w:rPr>
                    <w:t>Submitted By :</w:t>
                  </w:r>
                  <w:r>
                    <w:rPr>
                      <w:rFonts w:hint="default" w:ascii="Times New Roman" w:hAnsi="Times New Roman" w:cs="Times New Roman"/>
                      <w:sz w:val="44"/>
                      <w:lang w:val="en-US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sz w:val="40"/>
                      <w:szCs w:val="40"/>
                      <w:lang w:val="en-US"/>
                    </w:rPr>
                    <w:t>Madana Sai Jahnavi</w:t>
                  </w:r>
                </w:p>
                <w:p w14:paraId="4BCCB441">
                  <w:pPr>
                    <w:keepNext w:val="0"/>
                    <w:keepLines w:val="0"/>
                    <w:widowControl/>
                    <w:suppressLineNumbers w:val="0"/>
                    <w:ind w:firstLine="2409" w:firstLineChars="60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sz w:val="40"/>
                      <w:szCs w:val="40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40"/>
                      <w:szCs w:val="40"/>
                      <w:lang w:val="en-US" w:eastAsia="zh-CN"/>
                    </w:rPr>
                    <w:t xml:space="preserve">   Ganta Padmasri Annapurna </w:t>
                  </w:r>
                </w:p>
                <w:p w14:paraId="51012DFC">
                  <w:pPr>
                    <w:spacing w:line="720" w:lineRule="auto"/>
                    <w:rPr>
                      <w:rFonts w:hint="eastAsia" w:ascii="黑体" w:hAnsi="黑体" w:eastAsia="黑体"/>
                      <w:b/>
                      <w:bCs/>
                      <w:sz w:val="44"/>
                      <w:lang w:val="en-US" w:eastAsia="zh-CN"/>
                    </w:rPr>
                  </w:pPr>
                </w:p>
              </w:txbxContent>
            </v:textbox>
          </v:shape>
        </w:pict>
      </w:r>
    </w:p>
    <w:p w14:paraId="10758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36" w:beforeLines="30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sz w:val="28"/>
          <w:szCs w:val="28"/>
          <w:lang w:val="en-US"/>
        </w:rPr>
        <w:sectPr>
          <w:pgSz w:w="11906" w:h="16838"/>
          <w:pgMar w:top="1440" w:right="1368" w:bottom="1440" w:left="1368" w:header="720" w:footer="720" w:gutter="0"/>
          <w:pgBorders>
            <w:top w:val="thinThickThinSmallGap" w:color="auto" w:sz="24" w:space="1"/>
            <w:left w:val="thinThickThinSmallGap" w:color="auto" w:sz="24" w:space="4"/>
            <w:bottom w:val="thinThickThinSmallGap" w:color="auto" w:sz="24" w:space="1"/>
            <w:right w:val="thinThickThinSmallGap" w:color="auto" w:sz="24" w:space="4"/>
          </w:pgBorders>
          <w:cols w:space="0" w:num="1"/>
          <w:rtlGutter w:val="0"/>
          <w:docGrid w:linePitch="360" w:charSpace="0"/>
        </w:sectPr>
      </w:pPr>
      <w:r>
        <w:pict>
          <v:shape id="_x0000_s1031" o:spid="_x0000_s1031" o:spt="202" type="#_x0000_t202" style="position:absolute;left:0pt;margin-top:32.85pt;height:69.75pt;width:214.5pt;mso-position-horizontal:center;z-index:251661312;mso-width-relative:page;mso-height-relative:page;" stroked="f" coordsize="21600,21600">
            <v:path/>
            <v:fill focussize="0,0"/>
            <v:stroke on="f"/>
            <v:imagedata o:title=""/>
            <o:lock v:ext="edit" grouping="f" rotation="f" text="f" aspectratio="f"/>
            <v:textbox>
              <w:txbxContent>
                <w:p w14:paraId="51E3BF94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sz w:val="36"/>
                      <w:lang w:val="en-US" w:eastAsia="zh-CN"/>
                    </w:rPr>
                    <w:t>[Due Date]</w:t>
                  </w:r>
                </w:p>
              </w:txbxContent>
            </v:textbox>
          </v:shape>
        </w:pict>
      </w:r>
    </w:p>
    <w:p w14:paraId="2F84BDE3">
      <w:pPr>
        <w:rPr>
          <w:rFonts w:hint="default"/>
          <w:b/>
          <w:bCs/>
          <w:sz w:val="44"/>
          <w:szCs w:val="44"/>
          <w:lang w:val="en-US"/>
        </w:rPr>
      </w:pPr>
    </w:p>
    <w:p w14:paraId="03F742C7">
      <w:pPr>
        <w:rPr>
          <w:rFonts w:hint="default"/>
          <w:b w:val="0"/>
          <w:bCs w:val="0"/>
          <w:sz w:val="52"/>
          <w:szCs w:val="52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 </w:t>
      </w:r>
      <w:r>
        <w:rPr>
          <w:rFonts w:hint="default" w:cs="Cambria" w:asciiTheme="minorAscii" w:hAnsiTheme="minorAscii"/>
          <w:b/>
          <w:bCs/>
          <w:sz w:val="44"/>
          <w:szCs w:val="44"/>
          <w:lang w:val="en-US"/>
        </w:rPr>
        <w:t xml:space="preserve">   </w:t>
      </w:r>
      <w:r>
        <w:rPr>
          <w:rFonts w:hint="default" w:cs="Cambria" w:asciiTheme="minorAscii" w:hAnsiTheme="minorAscii"/>
          <w:b/>
          <w:bCs/>
          <w:sz w:val="44"/>
          <w:szCs w:val="44"/>
          <w:u w:val="single"/>
          <w:lang w:val="en-US"/>
        </w:rPr>
        <w:t>LARGE LANGUAGE MODELS</w:t>
      </w:r>
      <w:r>
        <w:rPr>
          <w:rFonts w:hint="default" w:cs="Cambria" w:asciiTheme="minorAscii" w:hAnsiTheme="minorAscii"/>
          <w:b/>
          <w:bCs/>
          <w:sz w:val="44"/>
          <w:szCs w:val="44"/>
          <w:lang w:val="en-US"/>
        </w:rPr>
        <w:t xml:space="preserve">  </w:t>
      </w:r>
    </w:p>
    <w:p w14:paraId="6645C9FC">
      <w:pPr>
        <w:rPr>
          <w:rFonts w:hint="default"/>
          <w:b/>
          <w:bCs/>
          <w:sz w:val="36"/>
          <w:szCs w:val="36"/>
          <w:lang w:val="en-US"/>
        </w:rPr>
      </w:pPr>
    </w:p>
    <w:p w14:paraId="1F6A7B14">
      <w:pPr>
        <w:ind w:firstLine="361" w:firstLineChars="100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Introduction :</w:t>
      </w:r>
    </w:p>
    <w:p w14:paraId="29D30571">
      <w:pPr>
        <w:ind w:left="258" w:leftChars="129" w:firstLine="140" w:firstLineChars="50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Large Language Models (LLM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’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s) 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it is a type of neural netwotrk that’s</w:t>
      </w:r>
    </w:p>
    <w:p w14:paraId="4AB122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280" w:firstLineChars="100"/>
        <w:jc w:val="left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trained on  massive amounts of text and  it’s generally trained on data that   </w:t>
      </w:r>
    </w:p>
    <w:p w14:paraId="6217BD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78" w:leftChars="139" w:firstLine="0" w:firstLineChars="0"/>
        <w:jc w:val="left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can be found online everything from web scraping to books to transcriptions anything that is text based can be trained into a large language model.</w:t>
      </w:r>
    </w:p>
    <w:p w14:paraId="28C9EC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4076" w:firstLineChars="145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(or) </w:t>
      </w:r>
    </w:p>
    <w:p w14:paraId="1CB18B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81" w:hanging="281" w:hangingChars="100"/>
        <w:jc w:val="left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A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Large Language Model is a type of AI that can understand and generate human like text.Mainly the LLMs will try to predict the next word based on the context of the data.</w:t>
      </w:r>
    </w:p>
    <w:p w14:paraId="7833FB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81" w:hanging="280" w:hangingChars="10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</w:t>
      </w:r>
    </w:p>
    <w:p w14:paraId="374AC9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446" w:hanging="1446" w:hangingChars="40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  Title : </w:t>
      </w:r>
      <w:r>
        <w:rPr>
          <w:rFonts w:hint="default" w:ascii="Times New Roman" w:hAnsi="Times New Roman" w:eastAsia="SimSu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Task Scheduling Algorithms for Large Language Model Inference</w:t>
      </w:r>
    </w:p>
    <w:p w14:paraId="6BD024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</w:t>
      </w:r>
    </w:p>
    <w:p w14:paraId="6742BEC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color w:val="000000"/>
          <w:kern w:val="0"/>
          <w:sz w:val="28"/>
          <w:szCs w:val="28"/>
          <w:lang w:val="en-US" w:eastAsia="zh-CN" w:bidi="ar"/>
        </w:rPr>
        <w:t xml:space="preserve">The rapid expansion of 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generative AI and its integration</w:t>
      </w:r>
      <w:r>
        <w:rPr>
          <w:rFonts w:hint="default" w:ascii="Times New Roman" w:hAnsi="Times New Roman" w:eastAsia="CMSS9" w:cs="Times New Roman"/>
          <w:color w:val="0000F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CMSS9" w:cs="Times New Roman"/>
          <w:color w:val="000000"/>
          <w:kern w:val="0"/>
          <w:sz w:val="28"/>
          <w:szCs w:val="28"/>
          <w:lang w:val="en-US" w:eastAsia="zh-CN" w:bidi="ar"/>
        </w:rPr>
        <w:t xml:space="preserve">into daily workflows has magnified the demand for 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large language model (LLM) </w:t>
      </w:r>
    </w:p>
    <w:p w14:paraId="3CFB860F">
      <w:pPr>
        <w:keepNext w:val="0"/>
        <w:keepLines w:val="0"/>
        <w:widowControl/>
        <w:numPr>
          <w:ilvl w:val="0"/>
          <w:numId w:val="0"/>
        </w:numPr>
        <w:suppressLineNumbers w:val="0"/>
        <w:ind w:left="278" w:leftChars="139" w:firstLine="140" w:firstLineChars="5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inference services .</w:t>
      </w:r>
    </w:p>
    <w:p w14:paraId="43135CE5">
      <w:pPr>
        <w:keepNext w:val="0"/>
        <w:keepLines w:val="0"/>
        <w:widowControl/>
        <w:numPr>
          <w:ilvl w:val="0"/>
          <w:numId w:val="0"/>
        </w:numPr>
        <w:suppressLineNumbers w:val="0"/>
        <w:ind w:left="278" w:leftChars="139" w:firstLine="140" w:firstLineChars="5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FEB2AC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The deployment of LLM models is often burdened by </w:t>
      </w:r>
    </w:p>
    <w:p w14:paraId="2A945071">
      <w:pPr>
        <w:keepNext w:val="0"/>
        <w:keepLines w:val="0"/>
        <w:widowControl/>
        <w:numPr>
          <w:ilvl w:val="0"/>
          <w:numId w:val="2"/>
        </w:numPr>
        <w:suppressLineNumbers w:val="0"/>
        <w:ind w:firstLine="700" w:firstLineChars="25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The high cost and </w:t>
      </w:r>
    </w:p>
    <w:p w14:paraId="41D661DC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700" w:firstLineChars="250"/>
        <w:jc w:val="left"/>
        <w:rPr>
          <w:rFonts w:hint="default" w:ascii="Times New Roman" w:hAnsi="Times New Roman" w:eastAsia="CMSS10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Limited availability of GPU resources</w:t>
      </w:r>
    </w:p>
    <w:p w14:paraId="3A36D659">
      <w:pPr>
        <w:keepNext w:val="0"/>
        <w:keepLines w:val="0"/>
        <w:widowControl/>
        <w:numPr>
          <w:ilvl w:val="0"/>
          <w:numId w:val="0"/>
        </w:numPr>
        <w:suppressLineNumbers w:val="0"/>
        <w:ind w:leftChars="250"/>
        <w:jc w:val="left"/>
        <w:rPr>
          <w:rFonts w:hint="default" w:ascii="Times New Roman" w:hAnsi="Times New Roman" w:eastAsia="CMSS10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8D05FEA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eastAsia="CMSS10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ecentralized Physical Infrastructure Network (DePIN ) </w:t>
      </w:r>
      <w:r>
        <w:rPr>
          <w:rFonts w:hint="default" w:ascii="Times New Roman" w:hAnsi="Times New Roman" w:eastAsia="CMSS10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Idle GPU resources  globally to enable decentralized serving of LLMs</w:t>
      </w:r>
    </w:p>
    <w:p w14:paraId="7F4C10D0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63C4B16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Time per output token (TPOT) metric :</w:t>
      </w:r>
    </w:p>
    <w:p w14:paraId="336E79F8">
      <w:pPr>
        <w:keepNext w:val="0"/>
        <w:keepLines w:val="0"/>
        <w:widowControl/>
        <w:suppressLineNumbers w:val="0"/>
        <w:ind w:firstLine="980" w:firstLineChars="350"/>
        <w:jc w:val="left"/>
        <w:rPr>
          <w:rFonts w:hint="default" w:ascii="Times New Roman" w:hAnsi="Times New Roman" w:eastAsia="CMSS10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Measures the latency to generate each token after the first token. </w:t>
      </w:r>
    </w:p>
    <w:p w14:paraId="77DF66B3">
      <w:pPr>
        <w:keepNext w:val="0"/>
        <w:keepLines w:val="0"/>
        <w:widowControl/>
        <w:suppressLineNumbers w:val="0"/>
        <w:ind w:firstLine="980" w:firstLineChars="350"/>
        <w:jc w:val="left"/>
        <w:rPr>
          <w:rFonts w:hint="default" w:ascii="Times New Roman" w:hAnsi="Times New Roman" w:eastAsia="CMSS10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7B54C3B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Shorter execution time</w:t>
      </w:r>
    </w:p>
    <w:p w14:paraId="5A01258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8F70AE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cheduling Problem Definition </w:t>
      </w:r>
    </w:p>
    <w:p w14:paraId="70ECF1F0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3BE228F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Given </w:t>
      </w:r>
      <w:r>
        <w:rPr>
          <w:rFonts w:hint="default" w:ascii="Times New Roman" w:hAnsi="Times New Roman" w:eastAsia="CMSS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machines in a decentralized network </w:t>
      </w:r>
      <w:r>
        <w:rPr>
          <w:rFonts w:hint="default" w:ascii="Times New Roman" w:hAnsi="Times New Roman" w:eastAsia="CMSS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CMSS8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CMM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. . .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CMSS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, to run a </w:t>
      </w:r>
    </w:p>
    <w:p w14:paraId="7C93C3AE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model with </w:t>
      </w:r>
      <w:r>
        <w:rPr>
          <w:rFonts w:hint="default" w:ascii="Times New Roman" w:hAnsi="Times New Roman" w:eastAsia="CMSS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K 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layers </w:t>
      </w:r>
      <w:r>
        <w:rPr>
          <w:rFonts w:hint="default" w:ascii="Times New Roman" w:hAnsi="Times New Roman" w:eastAsia="CMSS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Times New Roman" w:hAnsi="Times New Roman" w:eastAsia="CMSS8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CMM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. . .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CMSS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Times New Roman" w:hAnsi="Times New Roman" w:eastAsia="CMSSI8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K 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, we assume the following metrics are </w:t>
      </w:r>
    </w:p>
    <w:p w14:paraId="581EF000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measured in advance</w:t>
      </w:r>
      <w:r>
        <w:rPr>
          <w:rFonts w:hint="default" w:ascii="Times New Roman" w:hAnsi="Times New Roman" w:eastAsia="CMSS9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DDB79D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0BF49B0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0A6D9E0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sectPr>
          <w:pgSz w:w="11906" w:h="16838"/>
          <w:pgMar w:top="1440" w:right="1368" w:bottom="1440" w:left="1368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</w:p>
    <w:p w14:paraId="6461F0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</w:t>
      </w:r>
    </w:p>
    <w:p w14:paraId="6CF50112">
      <w:pPr>
        <w:keepNext w:val="0"/>
        <w:keepLines w:val="0"/>
        <w:widowControl/>
        <w:numPr>
          <w:ilvl w:val="0"/>
          <w:numId w:val="0"/>
        </w:numPr>
        <w:suppressLineNumbers w:val="0"/>
        <w:ind w:firstLine="170" w:firstLineChars="5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34"/>
          <w:szCs w:val="34"/>
          <w:lang w:val="en-US" w:eastAsia="zh-CN" w:bidi="ar"/>
          <w14:textFill>
            <w14:solidFill>
              <w14:schemeClr w14:val="tx1"/>
            </w14:solidFill>
          </w14:textFill>
        </w:rPr>
        <w:t>1. Layer computing latency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, denoted as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i 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>), reflects the time</w:t>
      </w:r>
    </w:p>
    <w:p w14:paraId="401522A3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 required for machine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i 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to compute layer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j 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DFC8C43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CB0890F">
      <w:pPr>
        <w:keepNext w:val="0"/>
        <w:keepLines w:val="0"/>
        <w:widowControl/>
        <w:numPr>
          <w:ilvl w:val="0"/>
          <w:numId w:val="4"/>
        </w:numPr>
        <w:suppressLineNumbers w:val="0"/>
        <w:ind w:left="200" w:leftChars="0" w:firstLine="0" w:firstLineChars="0"/>
        <w:jc w:val="left"/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34"/>
          <w:szCs w:val="34"/>
          <w:lang w:val="en-US" w:eastAsia="zh-CN" w:bidi="ar"/>
          <w14:textFill>
            <w14:solidFill>
              <w14:schemeClr w14:val="tx1"/>
            </w14:solidFill>
          </w14:textFill>
        </w:rPr>
        <w:t>Network communication latency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, denoted as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i 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>),</w:t>
      </w:r>
    </w:p>
    <w:p w14:paraId="7328DC7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150"/>
        <w:jc w:val="left"/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 reflects the  time required to send intermediate results from machine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i</w:t>
      </w:r>
    </w:p>
    <w:p w14:paraId="1CE7F82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150"/>
        <w:jc w:val="left"/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to machine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j 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. Note that sequentially running two or more layers on </w:t>
      </w:r>
    </w:p>
    <w:p w14:paraId="6766D432"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the same machine introduces nearly no latency,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i 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) = 0. </w:t>
      </w:r>
    </w:p>
    <w:p w14:paraId="28736D1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150"/>
        <w:jc w:val="left"/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6C1ED0A">
      <w:pPr>
        <w:keepNext w:val="0"/>
        <w:keepLines w:val="0"/>
        <w:widowControl/>
        <w:numPr>
          <w:ilvl w:val="0"/>
          <w:numId w:val="4"/>
        </w:numPr>
        <w:suppressLineNumbers w:val="0"/>
        <w:ind w:left="20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34"/>
          <w:szCs w:val="34"/>
          <w:lang w:val="en-US" w:eastAsia="zh-CN" w:bidi="ar"/>
          <w14:textFill>
            <w14:solidFill>
              <w14:schemeClr w14:val="tx1"/>
            </w14:solidFill>
          </w14:textFill>
        </w:rPr>
        <w:t>Remaining GPU memory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, denoted as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), reflects the </w:t>
      </w:r>
    </w:p>
    <w:p w14:paraId="1D1047B9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available GPU memory on machine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i 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for running the current </w:t>
      </w:r>
    </w:p>
    <w:p w14:paraId="011E9FA0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>request.</w:t>
      </w:r>
    </w:p>
    <w:p w14:paraId="7CF1E07E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37E5C4D">
      <w:pPr>
        <w:keepNext w:val="0"/>
        <w:keepLines w:val="0"/>
        <w:widowControl/>
        <w:numPr>
          <w:ilvl w:val="0"/>
          <w:numId w:val="4"/>
        </w:numPr>
        <w:suppressLineNumbers w:val="0"/>
        <w:ind w:left="20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34"/>
          <w:szCs w:val="34"/>
          <w:lang w:val="en-US" w:eastAsia="zh-CN" w:bidi="ar"/>
          <w14:textFill>
            <w14:solidFill>
              <w14:schemeClr w14:val="tx1"/>
            </w14:solidFill>
          </w14:textFill>
        </w:rPr>
        <w:t>Layer memory requirement,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 denoted as 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CMSSI10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Times New Roman" w:hAnsi="Times New Roman" w:eastAsia="CMSSI8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), reflects how </w:t>
      </w:r>
    </w:p>
    <w:p w14:paraId="5721C909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much GPU memory the layer takes despite the differences in </w:t>
      </w:r>
    </w:p>
    <w:p w14:paraId="33DAF09E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>machine GPU types.</w:t>
      </w:r>
    </w:p>
    <w:p w14:paraId="352B752A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CB4A4AF">
      <w:pPr>
        <w:keepNext w:val="0"/>
        <w:keepLines w:val="0"/>
        <w:widowControl/>
        <w:suppressLineNumbers w:val="0"/>
        <w:ind w:left="280" w:hanging="280" w:hangingChars="10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color w:val="000000"/>
          <w:kern w:val="0"/>
          <w:sz w:val="28"/>
          <w:szCs w:val="28"/>
          <w:lang w:val="en-US" w:eastAsia="zh-CN" w:bidi="ar"/>
        </w:rPr>
        <w:t xml:space="preserve">      W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e also assume these measurements are stable during the inference for a given inference request. </w:t>
      </w:r>
    </w:p>
    <w:p w14:paraId="565B53CC">
      <w:pPr>
        <w:keepNext w:val="0"/>
        <w:keepLines w:val="0"/>
        <w:widowControl/>
        <w:suppressLineNumbers w:val="0"/>
        <w:ind w:left="280" w:hanging="280" w:hangingChars="10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E8DA82F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Now, we can define the problem more formally: </w:t>
      </w:r>
    </w:p>
    <w:p w14:paraId="6A2D27AB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E62E3D6">
      <w:pPr>
        <w:keepNext w:val="0"/>
        <w:keepLines w:val="0"/>
        <w:widowControl/>
        <w:suppressLineNumbers w:val="0"/>
        <w:ind w:firstLine="450" w:firstLineChars="15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b/>
          <w:bCs/>
          <w:color w:val="000000" w:themeColor="text1"/>
          <w:kern w:val="0"/>
          <w:sz w:val="30"/>
          <w:szCs w:val="30"/>
          <w:lang w:val="en-US" w:eastAsia="zh-CN" w:bidi="ar"/>
          <w14:textFill>
            <w14:solidFill>
              <w14:schemeClr w14:val="tx1"/>
            </w14:solidFill>
          </w14:textFill>
        </w:rPr>
        <w:t>Problem 1</w:t>
      </w:r>
      <w:r>
        <w:rPr>
          <w:rFonts w:hint="default" w:ascii="Times New Roman" w:hAnsi="Times New Roman" w:eastAsia="CMSS9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Find an assignment sequence </w:t>
      </w:r>
      <w:r>
        <w:rPr>
          <w:rFonts w:hint="default" w:ascii="Times New Roman" w:hAnsi="Times New Roman" w:eastAsia="CMSS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CMSS8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CMM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. . .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CMSS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CMSSI8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K </w:t>
      </w:r>
      <w:r>
        <w:rPr>
          <w:rFonts w:hint="default" w:ascii="Times New Roman" w:hAnsi="Times New Roman" w:eastAsia="CMSY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∈ {</w:t>
      </w:r>
      <w:r>
        <w:rPr>
          <w:rFonts w:hint="default" w:ascii="Times New Roman" w:hAnsi="Times New Roman" w:eastAsia="CMSS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CMSS8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CMM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. . .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CMSSI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CMSSI8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hint="default" w:ascii="Times New Roman" w:hAnsi="Times New Roman" w:eastAsia="CMSY9" w:cs="Times New Roman"/>
          <w:i/>
          <w:i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} </w:t>
      </w: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to </w:t>
      </w:r>
    </w:p>
    <w:p w14:paraId="7380C132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Minimize.</w:t>
      </w:r>
    </w:p>
    <w:p w14:paraId="5DA6EBC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</w:t>
      </w:r>
      <w:r>
        <w:drawing>
          <wp:inline distT="0" distB="0" distL="114300" distR="114300">
            <wp:extent cx="4585970" cy="802005"/>
            <wp:effectExtent l="0" t="0" r="1143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rcRect r="6850" b="6158"/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2"/>
          <w:szCs w:val="32"/>
          <w:lang w:val="en-US"/>
        </w:rPr>
        <w:t>(1)</w:t>
      </w:r>
    </w:p>
    <w:p w14:paraId="6BFD878A">
      <w:pPr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where AK+1 is set to A1 for notation simplicity, such that</w:t>
      </w:r>
    </w:p>
    <w:p w14:paraId="65842E9D">
      <w:pPr>
        <w:keepNext w:val="0"/>
        <w:keepLines w:val="0"/>
        <w:widowControl/>
        <w:numPr>
          <w:ilvl w:val="0"/>
          <w:numId w:val="0"/>
        </w:numPr>
        <w:suppressLineNumbers w:val="0"/>
        <w:ind w:left="278" w:leftChars="139" w:firstLine="0" w:firstLineChars="0"/>
        <w:jc w:val="left"/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</w:t>
      </w:r>
    </w:p>
    <w:p w14:paraId="090A82F8">
      <w:pPr>
        <w:keepNext w:val="0"/>
        <w:keepLines w:val="0"/>
        <w:widowControl/>
        <w:numPr>
          <w:ilvl w:val="0"/>
          <w:numId w:val="0"/>
        </w:numPr>
        <w:suppressLineNumbers w:val="0"/>
        <w:ind w:left="278" w:leftChars="139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CMSS9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    </w:t>
      </w:r>
      <w:r>
        <w:drawing>
          <wp:inline distT="0" distB="0" distL="114300" distR="114300">
            <wp:extent cx="4105275" cy="609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(2)</w:t>
      </w:r>
    </w:p>
    <w:p w14:paraId="4B8F49CD">
      <w:pPr>
        <w:keepNext w:val="0"/>
        <w:keepLines w:val="0"/>
        <w:widowControl/>
        <w:numPr>
          <w:ilvl w:val="0"/>
          <w:numId w:val="0"/>
        </w:numPr>
        <w:suppressLineNumbers w:val="0"/>
        <w:ind w:left="278" w:leftChars="139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5A71CCB">
      <w:pPr>
        <w:keepNext w:val="0"/>
        <w:keepLines w:val="0"/>
        <w:widowControl/>
        <w:numPr>
          <w:ilvl w:val="0"/>
          <w:numId w:val="0"/>
        </w:numPr>
        <w:suppressLineNumbers w:val="0"/>
        <w:ind w:left="278" w:leftChars="139" w:firstLine="0" w:firstLine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With variable layer memory requirements and machines with finite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memory availability, the problem of finding a valid assignment of the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model layers is equivalent to the the bin packing problem, which is an </w:t>
      </w:r>
    </w:p>
    <w:p w14:paraId="0E77EAC4">
      <w:pPr>
        <w:keepNext w:val="0"/>
        <w:keepLines w:val="0"/>
        <w:widowControl/>
        <w:numPr>
          <w:ilvl w:val="0"/>
          <w:numId w:val="0"/>
        </w:numPr>
        <w:suppressLineNumbers w:val="0"/>
        <w:ind w:left="278" w:leftChars="139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NP-hard combinatorial problem.</w:t>
      </w:r>
    </w:p>
    <w:p w14:paraId="5E2F032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sectPr>
          <w:pgSz w:w="11906" w:h="16838"/>
          <w:pgMar w:top="1440" w:right="1368" w:bottom="1440" w:left="1368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</w:p>
    <w:p w14:paraId="1889B22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  </w:t>
      </w:r>
    </w:p>
    <w:p w14:paraId="3D495BC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 xml:space="preserve"> Algorithm Design :</w:t>
      </w:r>
    </w:p>
    <w:p w14:paraId="4D138AD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</w:p>
    <w:p w14:paraId="7F9B55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9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There are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CMSS9" w:cs="Times New Roman"/>
          <w:color w:val="000000"/>
          <w:kern w:val="0"/>
          <w:sz w:val="28"/>
          <w:szCs w:val="28"/>
          <w:lang w:val="en-US" w:eastAsia="zh-CN" w:bidi="ar"/>
        </w:rPr>
        <w:t>possible approaches for solving the task scheduling problem</w:t>
      </w:r>
    </w:p>
    <w:p w14:paraId="4547C3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9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9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C6ECC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9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9" w:cs="Times New Roman"/>
          <w:color w:val="000000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CMSS9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1.GHSPA </w:t>
      </w:r>
      <w:r>
        <w:rPr>
          <w:rFonts w:hint="default" w:ascii="Times New Roman" w:hAnsi="Times New Roman" w:eastAsia="CMSS9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(Greedy Heuristic Shortest Path Algorithm)</w:t>
      </w:r>
    </w:p>
    <w:p w14:paraId="0545394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2.IGHSPA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(Improved Greedy Heuristic Shortest Path Algorithm)</w:t>
      </w:r>
    </w:p>
    <w:p w14:paraId="07D171B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3.DPTSA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(Dynamic Programming Task Scheduling Algorithm)</w:t>
      </w:r>
    </w:p>
    <w:p w14:paraId="24B0C92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22E8E7A">
      <w:pPr>
        <w:keepNext w:val="0"/>
        <w:keepLines w:val="0"/>
        <w:widowControl/>
        <w:suppressLineNumbers w:val="0"/>
        <w:ind w:firstLine="480" w:firstLineChars="15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Table 1</w:t>
      </w:r>
      <w:r>
        <w:rPr>
          <w:rFonts w:hint="default" w:ascii="Times New Roman" w:hAnsi="Times New Roman" w:eastAsia="CMSS10" w:cs="Times New Roman"/>
          <w:b/>
          <w:bCs/>
          <w:color w:val="0032AA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Computational capacity constraints, and TPOT between </w:t>
      </w:r>
    </w:p>
    <w:p w14:paraId="46823529">
      <w:pPr>
        <w:keepNext w:val="0"/>
        <w:keepLines w:val="0"/>
        <w:widowControl/>
        <w:suppressLineNumbers w:val="0"/>
        <w:ind w:firstLine="1681" w:firstLineChars="60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layers and GPUs</w:t>
      </w:r>
    </w:p>
    <w:p w14:paraId="439B24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7A2D5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tbl>
      <w:tblPr>
        <w:tblStyle w:val="11"/>
        <w:tblpPr w:leftFromText="180" w:rightFromText="180" w:vertAnchor="text" w:horzAnchor="page" w:tblpX="3223" w:tblpY="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614"/>
        <w:gridCol w:w="1300"/>
        <w:gridCol w:w="1135"/>
        <w:gridCol w:w="1110"/>
      </w:tblGrid>
      <w:tr w14:paraId="17F6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799" w:type="dxa"/>
          </w:tcPr>
          <w:p w14:paraId="054414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4" w:type="dxa"/>
          </w:tcPr>
          <w:p w14:paraId="0EA93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34"/>
                <w:szCs w:val="3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Rl</w:t>
            </w:r>
          </w:p>
          <w:p w14:paraId="537551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0" w:type="dxa"/>
          </w:tcPr>
          <w:p w14:paraId="5EC0F8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341" w:firstLineChars="10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DB6EF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GPU1</w:t>
            </w:r>
          </w:p>
        </w:tc>
        <w:tc>
          <w:tcPr>
            <w:tcW w:w="1135" w:type="dxa"/>
          </w:tcPr>
          <w:p w14:paraId="612799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GPU2</w:t>
            </w:r>
          </w:p>
        </w:tc>
        <w:tc>
          <w:tcPr>
            <w:tcW w:w="1110" w:type="dxa"/>
          </w:tcPr>
          <w:p w14:paraId="0E8F31C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GPU3</w:t>
            </w:r>
          </w:p>
        </w:tc>
      </w:tr>
      <w:tr w14:paraId="0C403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799" w:type="dxa"/>
          </w:tcPr>
          <w:p w14:paraId="508331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L1</w:t>
            </w:r>
          </w:p>
        </w:tc>
        <w:tc>
          <w:tcPr>
            <w:tcW w:w="614" w:type="dxa"/>
          </w:tcPr>
          <w:p w14:paraId="0C67132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2</w:t>
            </w:r>
          </w:p>
        </w:tc>
        <w:tc>
          <w:tcPr>
            <w:tcW w:w="1300" w:type="dxa"/>
          </w:tcPr>
          <w:p w14:paraId="58DC096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341" w:firstLineChars="10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1</w:t>
            </w:r>
          </w:p>
        </w:tc>
        <w:tc>
          <w:tcPr>
            <w:tcW w:w="1135" w:type="dxa"/>
          </w:tcPr>
          <w:p w14:paraId="1CCCBDA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10</w:t>
            </w:r>
          </w:p>
        </w:tc>
        <w:tc>
          <w:tcPr>
            <w:tcW w:w="1110" w:type="dxa"/>
          </w:tcPr>
          <w:p w14:paraId="51E76B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1</w:t>
            </w:r>
          </w:p>
        </w:tc>
      </w:tr>
      <w:tr w14:paraId="725A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799" w:type="dxa"/>
          </w:tcPr>
          <w:p w14:paraId="3A10F4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171" w:firstLineChars="5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L2</w:t>
            </w:r>
          </w:p>
        </w:tc>
        <w:tc>
          <w:tcPr>
            <w:tcW w:w="614" w:type="dxa"/>
          </w:tcPr>
          <w:p w14:paraId="3D40E2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4</w:t>
            </w:r>
          </w:p>
        </w:tc>
        <w:tc>
          <w:tcPr>
            <w:tcW w:w="1300" w:type="dxa"/>
          </w:tcPr>
          <w:p w14:paraId="28948A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10</w:t>
            </w:r>
          </w:p>
        </w:tc>
        <w:tc>
          <w:tcPr>
            <w:tcW w:w="1135" w:type="dxa"/>
          </w:tcPr>
          <w:p w14:paraId="1641B7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1</w:t>
            </w:r>
          </w:p>
        </w:tc>
        <w:tc>
          <w:tcPr>
            <w:tcW w:w="1110" w:type="dxa"/>
          </w:tcPr>
          <w:p w14:paraId="1F2C16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10</w:t>
            </w:r>
          </w:p>
        </w:tc>
      </w:tr>
      <w:tr w14:paraId="7F23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799" w:type="dxa"/>
          </w:tcPr>
          <w:p w14:paraId="5A0A4A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171" w:firstLineChars="5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L3</w:t>
            </w:r>
          </w:p>
        </w:tc>
        <w:tc>
          <w:tcPr>
            <w:tcW w:w="614" w:type="dxa"/>
          </w:tcPr>
          <w:p w14:paraId="62833B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2</w:t>
            </w:r>
          </w:p>
        </w:tc>
        <w:tc>
          <w:tcPr>
            <w:tcW w:w="1300" w:type="dxa"/>
          </w:tcPr>
          <w:p w14:paraId="107B1F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1</w:t>
            </w:r>
          </w:p>
        </w:tc>
        <w:tc>
          <w:tcPr>
            <w:tcW w:w="1135" w:type="dxa"/>
          </w:tcPr>
          <w:p w14:paraId="0061F7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10</w:t>
            </w:r>
          </w:p>
        </w:tc>
        <w:tc>
          <w:tcPr>
            <w:tcW w:w="1110" w:type="dxa"/>
          </w:tcPr>
          <w:p w14:paraId="5E1F16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1</w:t>
            </w:r>
          </w:p>
        </w:tc>
      </w:tr>
      <w:tr w14:paraId="2F510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413" w:type="dxa"/>
            <w:gridSpan w:val="2"/>
          </w:tcPr>
          <w:p w14:paraId="2CB688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Rg</w:t>
            </w:r>
          </w:p>
        </w:tc>
        <w:tc>
          <w:tcPr>
            <w:tcW w:w="1300" w:type="dxa"/>
          </w:tcPr>
          <w:p w14:paraId="2FC8BC9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5</w:t>
            </w:r>
          </w:p>
        </w:tc>
        <w:tc>
          <w:tcPr>
            <w:tcW w:w="1135" w:type="dxa"/>
          </w:tcPr>
          <w:p w14:paraId="748A9D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6</w:t>
            </w:r>
          </w:p>
        </w:tc>
        <w:tc>
          <w:tcPr>
            <w:tcW w:w="1110" w:type="dxa"/>
          </w:tcPr>
          <w:p w14:paraId="51C77A7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5</w:t>
            </w:r>
          </w:p>
        </w:tc>
      </w:tr>
    </w:tbl>
    <w:p w14:paraId="6B345FE9">
      <w:pPr>
        <w:keepNext w:val="0"/>
        <w:keepLines w:val="0"/>
        <w:widowControl/>
        <w:suppressLineNumbers w:val="0"/>
        <w:ind w:firstLine="1541" w:firstLineChars="55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6FF0D02">
      <w:pPr>
        <w:keepNext w:val="0"/>
        <w:keepLines w:val="0"/>
        <w:widowControl/>
        <w:suppressLineNumbers w:val="0"/>
        <w:ind w:firstLine="1541" w:firstLineChars="55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F55811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A65953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2D41D1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28C90A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577EE4A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22E0D97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797040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6C1CA3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9B1F6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4"/>
          <w:szCs w:val="34"/>
        </w:rPr>
      </w:pPr>
    </w:p>
    <w:p w14:paraId="1F083AC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0239B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5855BC1">
      <w:pPr>
        <w:keepNext w:val="0"/>
        <w:keepLines w:val="0"/>
        <w:widowControl/>
        <w:suppressLineNumbers w:val="0"/>
        <w:ind w:firstLine="321" w:firstLineChars="10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Table 2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Communication latency between GPUs    </w:t>
      </w:r>
    </w:p>
    <w:tbl>
      <w:tblPr>
        <w:tblStyle w:val="11"/>
        <w:tblpPr w:leftFromText="180" w:rightFromText="180" w:vertAnchor="text" w:horzAnchor="page" w:tblpX="3293" w:tblpY="77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1331"/>
        <w:gridCol w:w="1162"/>
        <w:gridCol w:w="1137"/>
      </w:tblGrid>
      <w:tr w14:paraId="40D55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104" w:type="dxa"/>
          </w:tcPr>
          <w:p w14:paraId="59DC8BC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1" w:type="dxa"/>
          </w:tcPr>
          <w:p w14:paraId="23F6C3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GPU1</w:t>
            </w:r>
          </w:p>
        </w:tc>
        <w:tc>
          <w:tcPr>
            <w:tcW w:w="1162" w:type="dxa"/>
          </w:tcPr>
          <w:p w14:paraId="30013B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GPU2</w:t>
            </w:r>
          </w:p>
        </w:tc>
        <w:tc>
          <w:tcPr>
            <w:tcW w:w="1137" w:type="dxa"/>
          </w:tcPr>
          <w:p w14:paraId="6C2DAC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GPU3</w:t>
            </w:r>
          </w:p>
        </w:tc>
      </w:tr>
      <w:tr w14:paraId="70B10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104" w:type="dxa"/>
          </w:tcPr>
          <w:p w14:paraId="4584791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GPU1 </w:t>
            </w:r>
          </w:p>
        </w:tc>
        <w:tc>
          <w:tcPr>
            <w:tcW w:w="1331" w:type="dxa"/>
          </w:tcPr>
          <w:p w14:paraId="3A5751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341" w:firstLineChars="10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0</w:t>
            </w:r>
          </w:p>
        </w:tc>
        <w:tc>
          <w:tcPr>
            <w:tcW w:w="1162" w:type="dxa"/>
          </w:tcPr>
          <w:p w14:paraId="7CA6F7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2</w:t>
            </w:r>
          </w:p>
        </w:tc>
        <w:tc>
          <w:tcPr>
            <w:tcW w:w="1137" w:type="dxa"/>
          </w:tcPr>
          <w:p w14:paraId="59BCDC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0</w:t>
            </w:r>
          </w:p>
        </w:tc>
      </w:tr>
      <w:tr w14:paraId="4626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104" w:type="dxa"/>
          </w:tcPr>
          <w:p w14:paraId="286CF9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GPU2</w:t>
            </w:r>
          </w:p>
        </w:tc>
        <w:tc>
          <w:tcPr>
            <w:tcW w:w="1331" w:type="dxa"/>
          </w:tcPr>
          <w:p w14:paraId="354BC9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2</w:t>
            </w:r>
          </w:p>
        </w:tc>
        <w:tc>
          <w:tcPr>
            <w:tcW w:w="1162" w:type="dxa"/>
          </w:tcPr>
          <w:p w14:paraId="1A05DB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0</w:t>
            </w:r>
          </w:p>
        </w:tc>
        <w:tc>
          <w:tcPr>
            <w:tcW w:w="1137" w:type="dxa"/>
          </w:tcPr>
          <w:p w14:paraId="793C83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2</w:t>
            </w:r>
          </w:p>
        </w:tc>
      </w:tr>
      <w:tr w14:paraId="51DA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4" w:type="dxa"/>
          </w:tcPr>
          <w:p w14:paraId="2A24F5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GPU3</w:t>
            </w:r>
          </w:p>
        </w:tc>
        <w:tc>
          <w:tcPr>
            <w:tcW w:w="1331" w:type="dxa"/>
          </w:tcPr>
          <w:p w14:paraId="4A05849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0</w:t>
            </w:r>
          </w:p>
        </w:tc>
        <w:tc>
          <w:tcPr>
            <w:tcW w:w="1162" w:type="dxa"/>
          </w:tcPr>
          <w:p w14:paraId="17BF2F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2</w:t>
            </w:r>
          </w:p>
        </w:tc>
        <w:tc>
          <w:tcPr>
            <w:tcW w:w="1137" w:type="dxa"/>
          </w:tcPr>
          <w:p w14:paraId="7D2AAC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4"/>
                <w:szCs w:val="3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0</w:t>
            </w:r>
          </w:p>
        </w:tc>
      </w:tr>
    </w:tbl>
    <w:p w14:paraId="30E63C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sectPr>
          <w:pgSz w:w="11906" w:h="16838"/>
          <w:pgMar w:top="1440" w:right="1368" w:bottom="1440" w:left="1368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                             </w:t>
      </w:r>
    </w:p>
    <w:p w14:paraId="0191B85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</w:t>
      </w:r>
    </w:p>
    <w:p w14:paraId="141EE72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kern w:val="0"/>
          <w:sz w:val="28"/>
          <w:szCs w:val="28"/>
          <w:u w:val="single"/>
          <w:lang w:val="en-US" w:eastAsia="zh-CN" w:bidi="ar"/>
        </w:rPr>
        <w:t>ALGORITHM 1 :</w:t>
      </w:r>
    </w:p>
    <w:p w14:paraId="0CBC108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28D950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GREEDY HEURISTIC SHORTEST PATH ALGORITHM (GHSPA)</w:t>
      </w:r>
    </w:p>
    <w:p w14:paraId="18BE2B2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 For 3 layers and 3 GPU’S )</w:t>
      </w:r>
    </w:p>
    <w:p w14:paraId="08F7CD8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597206C5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MATLAB Code :</w:t>
      </w:r>
    </w:p>
    <w:p w14:paraId="67593649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292AD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clc;</w:t>
      </w:r>
    </w:p>
    <w:p w14:paraId="67613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clear; </w:t>
      </w:r>
    </w:p>
    <w:p w14:paraId="0E7BA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close all;</w:t>
      </w:r>
    </w:p>
    <w:p w14:paraId="7800B2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25C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tpot_values = [</w:t>
      </w:r>
    </w:p>
    <w:p w14:paraId="614D0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960" w:firstLineChars="7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1, 10, 1;</w:t>
      </w:r>
    </w:p>
    <w:p w14:paraId="5AFA6E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960" w:firstLineChars="7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10, 1, 10;</w:t>
      </w:r>
    </w:p>
    <w:p w14:paraId="1C00A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960" w:firstLineChars="7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1, 10, 1</w:t>
      </w:r>
    </w:p>
    <w:p w14:paraId="49166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];</w:t>
      </w:r>
    </w:p>
    <w:p w14:paraId="74D7F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layer_memory_requirements = [2; 4; 2];</w:t>
      </w:r>
    </w:p>
    <w:p w14:paraId="53EF1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initial_gpu_memory = [5, 6, 5];</w:t>
      </w:r>
    </w:p>
    <w:p w14:paraId="0E3DE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comm_latency_matrix = [</w:t>
      </w:r>
    </w:p>
    <w:p w14:paraId="6FF45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940" w:firstLineChars="10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0, 2, 0;</w:t>
      </w:r>
    </w:p>
    <w:p w14:paraId="59352C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940" w:firstLineChars="10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2, 0, 2;</w:t>
      </w:r>
    </w:p>
    <w:p w14:paraId="108BC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940" w:firstLineChars="10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0, 2, 0</w:t>
      </w:r>
    </w:p>
    <w:p w14:paraId="550BB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];</w:t>
      </w:r>
    </w:p>
    <w:p w14:paraId="79399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path_to_analyze = [1, 1; 2, 2; 3, 2];</w:t>
      </w:r>
    </w:p>
    <w:p w14:paraId="5B1BB4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current_total_tpot = 0;</w:t>
      </w:r>
    </w:p>
    <w:p w14:paraId="1842F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current_remaining_mem = initial_gpu_memory;</w:t>
      </w:r>
    </w:p>
    <w:p w14:paraId="322812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is_feasible = true;</w:t>
      </w:r>
    </w:p>
    <w:p w14:paraId="760391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layer_idx = 1:size(path_to_analyze, 1)</w:t>
      </w:r>
    </w:p>
    <w:p w14:paraId="3D087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layer = path_to_analyze(layer_idx, 1);</w:t>
      </w:r>
    </w:p>
    <w:p w14:paraId="0CCB1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gpu = path_to_analyze(layer_idx, 2);</w:t>
      </w:r>
    </w:p>
    <w:p w14:paraId="7FF63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2A67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layer_memory_requirements(layer) &gt; current_remaining_mem(gpu)</w:t>
      </w:r>
    </w:p>
    <w:p w14:paraId="5F2CF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400" w:firstLineChars="5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is_feasible = false;</w:t>
      </w:r>
    </w:p>
    <w:p w14:paraId="214CEA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400" w:firstLineChars="5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break;</w:t>
      </w:r>
    </w:p>
    <w:p w14:paraId="76062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26CE97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3494" w:leftChars="417" w:hanging="2660" w:hangingChars="9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current_remaining_mem(gpu) = current_remaining_mem(gpu) -layer_memory_requirements(layer);</w:t>
      </w:r>
    </w:p>
    <w:p w14:paraId="43254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53085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layer_tpot = tpot_values(layer, gpu);</w:t>
      </w:r>
    </w:p>
    <w:p w14:paraId="4E729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current_total_tpot = current_total_tpot + layer_tpot;</w:t>
      </w:r>
    </w:p>
    <w:p w14:paraId="79A354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A44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120" w:firstLineChars="4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layer_idx &gt; 1</w:t>
      </w:r>
    </w:p>
    <w:p w14:paraId="0A10C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prev_gpu = path_to_analyze(layer_idx-1, 2);</w:t>
      </w:r>
    </w:p>
    <w:p w14:paraId="2998A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comm_cost = comm_latency_matrix(prev_gpu, gpu);</w:t>
      </w:r>
    </w:p>
    <w:p w14:paraId="624C1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current_total_tpot = current_total_tpot + comm_cost;</w:t>
      </w:r>
    </w:p>
    <w:p w14:paraId="73157B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23C663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46FA5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D21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is_feasible</w:t>
      </w:r>
    </w:p>
    <w:p w14:paraId="405EE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final_tpot_value = current_total_tpot + 2;</w:t>
      </w:r>
    </w:p>
    <w:p w14:paraId="796CD9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fprintf('Optimal Path (GPU assignment for each layer): ');</w:t>
      </w:r>
    </w:p>
    <w:p w14:paraId="0CCD0D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p_idx = 1:size(path_to_analyze, 1)</w:t>
      </w:r>
    </w:p>
    <w:p w14:paraId="61BAE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400" w:firstLineChars="5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fprintf('GPU%d ', path_to_analyze(p_idx, 2));</w:t>
      </w:r>
    </w:p>
    <w:p w14:paraId="0C474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54E04C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fprintf('\n');</w:t>
      </w:r>
    </w:p>
    <w:p w14:paraId="1F1A8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834" w:leftChars="417"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fprintf('GHSPA Value (Total Execution Time): %.2f ms\n', final_tpot_value);</w:t>
      </w:r>
    </w:p>
    <w:p w14:paraId="5FB29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else</w:t>
      </w:r>
    </w:p>
    <w:p w14:paraId="4DE07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fprintf('Path is not feasible due to memory constraints.\n');</w:t>
      </w:r>
    </w:p>
    <w:p w14:paraId="38C18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34691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735E9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OUTPUT :</w:t>
      </w:r>
    </w:p>
    <w:p w14:paraId="69842E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42890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drawing>
          <wp:inline distT="0" distB="0" distL="114300" distR="114300">
            <wp:extent cx="5611495" cy="97345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r="30242" b="-1818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C9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sectPr>
          <w:pgSz w:w="11906" w:h="16838"/>
          <w:pgMar w:top="1440" w:right="1368" w:bottom="1440" w:left="1368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  </w:t>
      </w:r>
    </w:p>
    <w:p w14:paraId="2A0012A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1C1C86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kern w:val="0"/>
          <w:sz w:val="28"/>
          <w:szCs w:val="28"/>
          <w:u w:val="single"/>
          <w:lang w:val="en-US" w:eastAsia="zh-CN" w:bidi="ar"/>
        </w:rPr>
        <w:t>ALGORITHM 2 :</w:t>
      </w:r>
    </w:p>
    <w:p w14:paraId="21434EC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E52C656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IMPROVED GREEDY HEURISTIC SHORTEST PATH </w:t>
      </w:r>
    </w:p>
    <w:p w14:paraId="5A7213AC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ALGORITHM (IGHSPA)</w:t>
      </w:r>
    </w:p>
    <w:p w14:paraId="74E0FC5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 For 3 layers and 3 GPU’S )</w:t>
      </w:r>
    </w:p>
    <w:p w14:paraId="311F32C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334EE42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MATLAB Code :</w:t>
      </w:r>
    </w:p>
    <w:p w14:paraId="47D2A9E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7B14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clc;</w:t>
      </w:r>
    </w:p>
    <w:p w14:paraId="48A0DC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clear;</w:t>
      </w:r>
    </w:p>
    <w:p w14:paraId="23F6D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close all;</w:t>
      </w:r>
    </w:p>
    <w:p w14:paraId="172B9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D18D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tpot_values = [</w:t>
      </w:r>
    </w:p>
    <w:p w14:paraId="7F256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680" w:firstLineChars="6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1, 10, 1;</w:t>
      </w:r>
    </w:p>
    <w:p w14:paraId="1D606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680" w:firstLineChars="6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10, 1, 10;</w:t>
      </w:r>
    </w:p>
    <w:p w14:paraId="09C3D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680" w:firstLineChars="6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1, 10, 1 </w:t>
      </w:r>
    </w:p>
    <w:p w14:paraId="474E79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];</w:t>
      </w:r>
    </w:p>
    <w:p w14:paraId="181E4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5AF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layer_memory_requirements = [2; 4; 2];</w:t>
      </w:r>
    </w:p>
    <w:p w14:paraId="1AB4D3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010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initial_gpu_memory = [5, 6, 5];</w:t>
      </w:r>
    </w:p>
    <w:p w14:paraId="265F3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D026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comm_latency_matrix = [</w:t>
      </w:r>
    </w:p>
    <w:p w14:paraId="31DEC9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940" w:firstLineChars="10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0, 2, 0;</w:t>
      </w:r>
    </w:p>
    <w:p w14:paraId="47415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940" w:firstLineChars="10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2, 0, 2;</w:t>
      </w:r>
    </w:p>
    <w:p w14:paraId="1131BA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940" w:firstLineChars="10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0, 2, 0</w:t>
      </w:r>
    </w:p>
    <w:p w14:paraId="76BCD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];</w:t>
      </w:r>
    </w:p>
    <w:p w14:paraId="42A96A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850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path_to_analyze = [1, 1; 2, 2; 3, 2];</w:t>
      </w:r>
    </w:p>
    <w:p w14:paraId="4C82F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0D2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current_total_tpot = 0;</w:t>
      </w:r>
    </w:p>
    <w:p w14:paraId="2B822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current_remaining_mem = initial_gpu_memory; </w:t>
      </w:r>
    </w:p>
    <w:p w14:paraId="1DD6A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is_feasible = true;</w:t>
      </w:r>
    </w:p>
    <w:p w14:paraId="6A162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FB6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layer_idx = 1:size(path_to_analyze, 1)</w:t>
      </w:r>
    </w:p>
    <w:p w14:paraId="58AAA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layer = path_to_analyze(layer_idx, 1);</w:t>
      </w:r>
    </w:p>
    <w:p w14:paraId="66E99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gpu = path_to_analyze(layer_idx, 2);</w:t>
      </w:r>
    </w:p>
    <w:p w14:paraId="2F3B6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layer_memory_requirements(layer) &gt; current_remaining_mem(gpu)</w:t>
      </w:r>
    </w:p>
    <w:p w14:paraId="09881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120" w:firstLineChars="4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is_feasible = false;</w:t>
      </w:r>
    </w:p>
    <w:p w14:paraId="63414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120" w:firstLineChars="4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break;</w:t>
      </w:r>
    </w:p>
    <w:p w14:paraId="4E143E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28B40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layer_tpot = tpot_values(layer, gpu);</w:t>
      </w:r>
    </w:p>
    <w:p w14:paraId="56358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current_total_tpot = current_total_tpot + layer_tpot;</w:t>
      </w:r>
    </w:p>
    <w:p w14:paraId="7ADE1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B6E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layer_idx &gt; 1</w:t>
      </w:r>
    </w:p>
    <w:p w14:paraId="3347B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prev_gpu = path_to_analyze(layer_idx-1, 2);</w:t>
      </w:r>
    </w:p>
    <w:p w14:paraId="78B182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comm_cost = comm_latency_matrix(prev_gpu, gpu);</w:t>
      </w:r>
    </w:p>
    <w:p w14:paraId="082A8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980" w:firstLineChars="3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current_total_tpot = current_total_tpot + comm_cost;</w:t>
      </w:r>
    </w:p>
    <w:p w14:paraId="54C71D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40379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4BF22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0848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is_feasible</w:t>
      </w:r>
    </w:p>
    <w:p w14:paraId="176ED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final_tpot_value = current_total_tpot;</w:t>
      </w:r>
    </w:p>
    <w:p w14:paraId="63D8E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fprintf('Optimal Path (GPU assignment for each layer): ');</w:t>
      </w:r>
    </w:p>
    <w:p w14:paraId="4A696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p_idx = 1:size(path_to_analyze, 1)</w:t>
      </w:r>
    </w:p>
    <w:p w14:paraId="4FDB98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fprintf('GPU%d ', path_to_analyze(p_idx, 2));</w:t>
      </w:r>
    </w:p>
    <w:p w14:paraId="7DB2A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end </w:t>
      </w:r>
    </w:p>
    <w:p w14:paraId="0D84A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fprintf('\n');</w:t>
      </w:r>
    </w:p>
    <w:p w14:paraId="672B01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fprintf('IGHSPA Value : %.2f ms\n', final_tpot_value);</w:t>
      </w:r>
    </w:p>
    <w:p w14:paraId="01C7FD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else</w:t>
      </w:r>
    </w:p>
    <w:p w14:paraId="375F0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fprintf('Path is not feasible due to memory constraints.\n');</w:t>
      </w:r>
    </w:p>
    <w:p w14:paraId="21398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46A15B1D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1EBC35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OUTPUT :</w:t>
      </w:r>
    </w:p>
    <w:p w14:paraId="1DD0FAC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6C9B335"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177790" cy="902970"/>
            <wp:effectExtent l="0" t="0" r="3810" b="1143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DB8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sectPr>
          <w:pgSz w:w="11906" w:h="16838"/>
          <w:pgMar w:top="1440" w:right="1368" w:bottom="1440" w:left="1368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</w:p>
    <w:p w14:paraId="21DBF58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</w:t>
      </w:r>
    </w:p>
    <w:p w14:paraId="471260D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kern w:val="0"/>
          <w:sz w:val="28"/>
          <w:szCs w:val="28"/>
          <w:u w:val="single"/>
          <w:lang w:val="en-US" w:eastAsia="zh-CN" w:bidi="ar"/>
        </w:rPr>
        <w:t>ALGORITHM 3 :</w:t>
      </w:r>
    </w:p>
    <w:p w14:paraId="4F08916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9E9D8A3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DYNAMIC PROGRAMMING TASK SCHEDULING </w:t>
      </w:r>
    </w:p>
    <w:p w14:paraId="4673A3C6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ALGORITHM (DPTSA)</w:t>
      </w:r>
    </w:p>
    <w:p w14:paraId="43B4EDA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 For 3 layers and 3 GPU’S )</w:t>
      </w:r>
    </w:p>
    <w:p w14:paraId="0D6AF6A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A87077D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MATLAB Code :</w:t>
      </w:r>
    </w:p>
    <w:p w14:paraId="6586B24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1F5E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clc;</w:t>
      </w:r>
    </w:p>
    <w:p w14:paraId="5EFF6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clear;</w:t>
      </w:r>
    </w:p>
    <w:p w14:paraId="4DB16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close all;</w:t>
      </w:r>
    </w:p>
    <w:p w14:paraId="6E6A9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CC4A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tpot = [</w:t>
      </w:r>
    </w:p>
    <w:p w14:paraId="6A179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120" w:firstLineChars="4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1, 10, 1;</w:t>
      </w:r>
    </w:p>
    <w:p w14:paraId="7422EA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120" w:firstLineChars="4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10, 1, 10;</w:t>
      </w:r>
    </w:p>
    <w:p w14:paraId="1AF9C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120" w:firstLineChars="4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1, 10, 1</w:t>
      </w:r>
    </w:p>
    <w:p w14:paraId="28B608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];</w:t>
      </w:r>
    </w:p>
    <w:p w14:paraId="5AA05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8A6C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layer_mem = [2; 4; 2];</w:t>
      </w:r>
    </w:p>
    <w:p w14:paraId="55E47D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EFC2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gpu_mem_initial = [5, 6, 5];</w:t>
      </w:r>
    </w:p>
    <w:p w14:paraId="70CFB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9FB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comm = [</w:t>
      </w:r>
    </w:p>
    <w:p w14:paraId="5F82D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260" w:firstLineChars="4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0, 2, 0;</w:t>
      </w:r>
    </w:p>
    <w:p w14:paraId="73716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260" w:firstLineChars="4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2, 0, 2;</w:t>
      </w:r>
    </w:p>
    <w:p w14:paraId="60313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260" w:firstLineChars="4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0, 2, 0</w:t>
      </w:r>
    </w:p>
    <w:p w14:paraId="407ED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];</w:t>
      </w:r>
    </w:p>
    <w:p w14:paraId="17296B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3C33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num_layers = size(tpot, 1);</w:t>
      </w:r>
    </w:p>
    <w:p w14:paraId="62159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num_gpus = size(tpot, 2);</w:t>
      </w:r>
    </w:p>
    <w:p w14:paraId="03A6E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C23A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dp_cost = inf(num_layers, num_gpus);</w:t>
      </w:r>
    </w:p>
    <w:p w14:paraId="676709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dp_path = cell(num_layers, num_gpus);</w:t>
      </w:r>
    </w:p>
    <w:p w14:paraId="3EDED2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dp_rem_mem = cell(num_layers, num_gpus);</w:t>
      </w:r>
    </w:p>
    <w:p w14:paraId="3F9E1B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765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g = 1:num_gpus</w:t>
      </w:r>
    </w:p>
    <w:p w14:paraId="425932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layer_mem(1) &lt;= gpu_mem_initial(g)</w:t>
      </w:r>
    </w:p>
    <w:p w14:paraId="7E1B8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dp_cost(1, g) = tpot(1, g);</w:t>
      </w:r>
    </w:p>
    <w:p w14:paraId="19579C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dp_path{1, g} = g;</w:t>
      </w:r>
    </w:p>
    <w:p w14:paraId="1E761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dp_rem_mem{1, g} = gpu_mem_initial;</w:t>
      </w:r>
    </w:p>
    <w:p w14:paraId="32ABB2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dp_rem_mem{1, g}(g) = dp_rem_mem{1, g}(g) - layer_mem(1);</w:t>
      </w:r>
    </w:p>
    <w:p w14:paraId="7D0EE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0CD8B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80" w:firstLineChars="1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71BB2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8668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80" w:firstLineChars="1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l = 2:num_layers</w:t>
      </w:r>
    </w:p>
    <w:p w14:paraId="22302E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current_layer_mem = layer_mem(l);</w:t>
      </w:r>
    </w:p>
    <w:p w14:paraId="68F30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current_gpu = 1:num_gpus</w:t>
      </w:r>
    </w:p>
    <w:p w14:paraId="57DB58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current_layer_mem &gt; gpu_mem_initial(current_gpu)</w:t>
      </w:r>
    </w:p>
    <w:p w14:paraId="251F4A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continue;</w:t>
      </w:r>
    </w:p>
    <w:p w14:paraId="740B1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1C2D7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00E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prev_gpu = 1:num_gpus</w:t>
      </w:r>
    </w:p>
    <w:p w14:paraId="5065D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dp_cost(l-1, prev_gpu) ~= inf</w:t>
      </w:r>
    </w:p>
    <w:p w14:paraId="687A19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prev_rem_mem = dp_rem_mem{l-1, prev_gpu};</w:t>
      </w:r>
    </w:p>
    <w:p w14:paraId="783AB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current_layer_mem &lt;= prev_rem_mem(current_gpu)</w:t>
      </w:r>
    </w:p>
    <w:p w14:paraId="79740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transition_cost = tpot(l, current_gpu);</w:t>
      </w:r>
    </w:p>
    <w:p w14:paraId="2C92A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current_gpu ~= prev_gpu</w:t>
      </w:r>
    </w:p>
    <w:p w14:paraId="38F67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840" w:firstLineChars="3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transition_cost = transition_cost + comm(prev_gpu, current_gpu);</w:t>
      </w:r>
    </w:p>
    <w:p w14:paraId="327C37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2CD82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total_current_cost = dp_cost(l-1, prev_gpu) + transition_cost;</w:t>
      </w:r>
    </w:p>
    <w:p w14:paraId="15C5D8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120" w:firstLineChars="4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total_current_cost &lt; dp_cost(l, current_gpu)</w:t>
      </w:r>
    </w:p>
    <w:p w14:paraId="50F7D2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540" w:firstLineChars="5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dp_cost(l, current_gpu) = total_current_cost;</w:t>
      </w:r>
    </w:p>
    <w:p w14:paraId="56345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680" w:firstLineChars="6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dp_path{l, current_gpu} = [dp_path{l-1, prev_gpu}, current_gpu];</w:t>
      </w:r>
    </w:p>
    <w:p w14:paraId="47787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240" w:firstLineChars="8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new_rem_mem = prev_rem_mem;</w:t>
      </w:r>
    </w:p>
    <w:p w14:paraId="6E904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114" w:leftChars="557" w:firstLine="1820" w:firstLineChars="6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new_rem_mem(current_gpu) = new_rem_mem(current_gpu)- current_layer_mem;</w:t>
      </w:r>
    </w:p>
    <w:p w14:paraId="239A8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100" w:firstLineChars="7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dp_rem_mem{l, current_gpu} = new_rem_mem;</w:t>
      </w:r>
    </w:p>
    <w:p w14:paraId="444E9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960" w:firstLineChars="7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13895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540" w:firstLineChars="5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18D53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120" w:firstLineChars="4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301DD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700" w:firstLineChars="2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11084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53372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40" w:firstLineChars="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0783B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3D8C0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80" w:firstLineChars="1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[min_total_cost, last_gpu_idx] = min(dp_cost(num_layers, :));</w:t>
      </w:r>
    </w:p>
    <w:p w14:paraId="1C9E6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9F70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min_total_cost == inf</w:t>
      </w:r>
    </w:p>
    <w:p w14:paraId="086E4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fprintf('No feasible path found under given constraints.\n');</w:t>
      </w:r>
    </w:p>
    <w:p w14:paraId="42FCF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80" w:firstLineChars="1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else</w:t>
      </w:r>
    </w:p>
    <w:p w14:paraId="74921E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optimal_path = dp_path{num_layers, last_gpu_idx};</w:t>
      </w:r>
    </w:p>
    <w:p w14:paraId="4E9AE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fprintf('Optimal Path : ');</w:t>
      </w:r>
    </w:p>
    <w:p w14:paraId="06605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fprintf('GPU%d ', optimal_path);</w:t>
      </w:r>
    </w:p>
    <w:p w14:paraId="5220E5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fprintf('\n');</w:t>
      </w:r>
    </w:p>
    <w:p w14:paraId="4306CD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fprintf('DPTSA Value: %.2f ms\n', min_total_cost);</w:t>
      </w:r>
    </w:p>
    <w:p w14:paraId="33BC1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final_mem_check = gpu_mem_initial;</w:t>
      </w:r>
    </w:p>
    <w:p w14:paraId="3EB86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l_idx = 1:num_layers</w:t>
      </w:r>
    </w:p>
    <w:p w14:paraId="2CEB0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assigned_gpu = optimal_path(l_idx);</w:t>
      </w:r>
    </w:p>
    <w:p w14:paraId="12AF2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final_mem_check(assigned_gpu) = final_mem_check(assigned_gpu) - </w:t>
      </w:r>
    </w:p>
    <w:p w14:paraId="78284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100" w:firstLineChars="75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layer_mem(l_idx);</w:t>
      </w:r>
    </w:p>
    <w:p w14:paraId="61D7D1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473E7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80" w:firstLineChars="100"/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6F7491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80" w:firstLineChars="1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3507E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80" w:firstLineChars="1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OUTPUT :</w:t>
      </w:r>
    </w:p>
    <w:p w14:paraId="421BDD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80" w:firstLineChars="1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9BA0B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00" w:firstLineChars="1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166235" cy="1088390"/>
            <wp:effectExtent l="0" t="0" r="12065" b="381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6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80" w:firstLineChars="10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</w:p>
    <w:p w14:paraId="637DB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794C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5231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sectPr>
          <w:pgSz w:w="11906" w:h="16838"/>
          <w:pgMar w:top="1440" w:right="1368" w:bottom="1440" w:left="1368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552450</wp:posOffset>
                </wp:positionV>
                <wp:extent cx="2997200" cy="304800"/>
                <wp:effectExtent l="4445" t="5080" r="8255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76705" y="5074920"/>
                          <a:ext cx="29972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156E1">
                            <w:pP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DPTSA &gt; IGHSPA &gt; GHSPA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7pt;margin-top:43.5pt;height:24pt;width:236pt;z-index:251660288;mso-width-relative:page;mso-height-relative:page;" fillcolor="#FFFFFF [3201]" filled="t" stroked="t" coordsize="21600,21600" o:gfxdata="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2VWXWtUAAAAKAQAADwAA&#10;AAAAAAABACAAAAAiAAAAZHJzL2Rvd25yZXYueG1sUEsBAhQAFAAAAAgAh07iQNWYPK1SAgAAxAQA&#10;AA4AAAAAAAAAAQAgAAAAJA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C156E1">
                      <w:pP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DPTSA &gt; IGHSPA &gt; GHSPA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Conclusion From 3 Algorithms :</w:t>
      </w:r>
    </w:p>
    <w:p w14:paraId="52E98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365865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2" w:firstLineChars="150"/>
        <w:jc w:val="left"/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kern w:val="0"/>
          <w:sz w:val="28"/>
          <w:szCs w:val="28"/>
          <w:u w:val="single"/>
          <w:lang w:val="en-US" w:eastAsia="zh-CN" w:bidi="ar"/>
        </w:rPr>
        <w:t>ALGORITHM 4 :</w:t>
      </w:r>
    </w:p>
    <w:p w14:paraId="0D0671B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3FADDB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2" w:firstLineChars="15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IMPROVED DYNAMIC PROGRAMMING TASK SCHEDULING </w:t>
      </w:r>
    </w:p>
    <w:p w14:paraId="3A233820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2" w:firstLineChars="15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ALGORITHM (IDPTSA)</w:t>
      </w:r>
    </w:p>
    <w:p w14:paraId="471C81A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15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 For 3 layers and 3 GPU’S  [IDPTSA =GHSPA(Logic) + DPTSA])</w:t>
      </w:r>
    </w:p>
    <w:p w14:paraId="666D2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E6D8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MATLAB Code :</w:t>
      </w:r>
    </w:p>
    <w:p w14:paraId="6D73B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588CA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clc;</w:t>
      </w:r>
    </w:p>
    <w:p w14:paraId="2993AA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clear;</w:t>
      </w:r>
    </w:p>
    <w:p w14:paraId="6DABF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close all;</w:t>
      </w:r>
    </w:p>
    <w:p w14:paraId="6EEA3C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tpot = [</w:t>
      </w:r>
    </w:p>
    <w:p w14:paraId="5842B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1, 10, 1;   </w:t>
      </w:r>
    </w:p>
    <w:p w14:paraId="7AEB7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10, 1, 10;  </w:t>
      </w:r>
    </w:p>
    <w:p w14:paraId="7B93A1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1, 10, 1   </w:t>
      </w:r>
    </w:p>
    <w:p w14:paraId="7668B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];</w:t>
      </w:r>
    </w:p>
    <w:p w14:paraId="3A58AF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layer_mem = [2; 4; 2]; </w:t>
      </w:r>
    </w:p>
    <w:p w14:paraId="47D93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gpu_mem_initial = [5, 6, 5]; </w:t>
      </w:r>
    </w:p>
    <w:p w14:paraId="6BEED3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comm = [</w:t>
      </w:r>
    </w:p>
    <w:p w14:paraId="0D4328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0, 2, 0;  </w:t>
      </w:r>
    </w:p>
    <w:p w14:paraId="2140B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2, 0, 2; </w:t>
      </w:r>
    </w:p>
    <w:p w14:paraId="31FB44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0, 2, 0   </w:t>
      </w:r>
    </w:p>
    <w:p w14:paraId="33CDC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];</w:t>
      </w:r>
    </w:p>
    <w:p w14:paraId="22FE5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num_layers = size(tpot, 1);</w:t>
      </w:r>
    </w:p>
    <w:p w14:paraId="47855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num_gpus = size(tpot, 2);</w:t>
      </w:r>
    </w:p>
    <w:p w14:paraId="6E527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dp_cost = inf(num_layers, num_gpus);   </w:t>
      </w:r>
    </w:p>
    <w:p w14:paraId="10287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dp_path = cell(num_layers, num_gpus);  </w:t>
      </w:r>
    </w:p>
    <w:p w14:paraId="283D49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dp_rem_mem = cell(num_layers, num_gpus); </w:t>
      </w:r>
    </w:p>
    <w:p w14:paraId="1D2B2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if layer_mem(1) &lt;= gpu_mem_initial(1)</w:t>
      </w:r>
    </w:p>
    <w:p w14:paraId="18581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dp_cost(1, 1) = tpot(1, 1);</w:t>
      </w:r>
    </w:p>
    <w:p w14:paraId="5FCB5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dp_path{1, 1} = [1]; % Path starts with GPU 1</w:t>
      </w:r>
    </w:p>
    <w:p w14:paraId="06100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dp_rem_mem{1, 1} = gpu_mem_initial;</w:t>
      </w:r>
    </w:p>
    <w:p w14:paraId="122E0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dp_rem_mem{1, 1}(1) = dp_rem_mem{1, 1}(1) - layer_mem(1);</w:t>
      </w:r>
    </w:p>
    <w:p w14:paraId="4C029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end</w:t>
      </w:r>
    </w:p>
    <w:p w14:paraId="52672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for l = 2:num_layers-1 </w:t>
      </w:r>
    </w:p>
    <w:p w14:paraId="1AA0C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current_layer_mem = layer_mem(l);</w:t>
      </w:r>
    </w:p>
    <w:p w14:paraId="24083F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for current_gpu = 1:num_gpus</w:t>
      </w:r>
    </w:p>
    <w:p w14:paraId="2EE80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for prev_gpu = 1:num_gpus</w:t>
      </w:r>
    </w:p>
    <w:p w14:paraId="51D30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if dp_cost(l-1, prev_gpu) ~= inf</w:t>
      </w:r>
    </w:p>
    <w:p w14:paraId="768F6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prev_rem_mem = dp_rem_mem{l-1, prev_gpu};</w:t>
      </w:r>
    </w:p>
    <w:p w14:paraId="0FBE1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if current_layer_mem &lt;= prev_rem_mem(current_gpu)</w:t>
      </w:r>
    </w:p>
    <w:p w14:paraId="3C79F4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transition_cost = tpot(l, current_gpu);</w:t>
      </w:r>
    </w:p>
    <w:p w14:paraId="270D4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if current_gpus ~= prev_gpu</w:t>
      </w:r>
    </w:p>
    <w:p w14:paraId="787D9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transition_cost = transition_cost + </w:t>
      </w:r>
    </w:p>
    <w:p w14:paraId="1CFCF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480" w:firstLineChars="160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comm(prev_gpu, current_gpu);</w:t>
      </w:r>
    </w:p>
    <w:p w14:paraId="62F07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end</w:t>
      </w:r>
    </w:p>
    <w:p w14:paraId="69177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total_current_cost = dp_cost(l-1, prev_gpu) + </w:t>
      </w:r>
    </w:p>
    <w:p w14:paraId="650542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180" w:firstLineChars="18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transition_cost;</w:t>
      </w:r>
    </w:p>
    <w:p w14:paraId="5B23D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if total_current_cost &lt; dp_cost(l, current_gpu)</w:t>
      </w:r>
    </w:p>
    <w:p w14:paraId="0D92B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dp_cost(l, current_gpu) = total_current_cost;</w:t>
      </w:r>
    </w:p>
    <w:p w14:paraId="0337F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dp_path{l, current_gpu} = [dp_path{l-1,</w:t>
      </w:r>
    </w:p>
    <w:p w14:paraId="24FAC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480" w:firstLineChars="160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prev_gpu}, current_gpu];</w:t>
      </w:r>
    </w:p>
    <w:p w14:paraId="3F061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new_rem_mem = prev_rem_mem;</w:t>
      </w:r>
    </w:p>
    <w:p w14:paraId="60D61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new_rem_mem(current_gpu) = </w:t>
      </w:r>
    </w:p>
    <w:p w14:paraId="1FFB5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0" w:firstLineChars="150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new_rem_mem(current_gpu) - </w:t>
      </w:r>
    </w:p>
    <w:p w14:paraId="029DB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460" w:firstLineChars="19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current_layer_mem;</w:t>
      </w:r>
    </w:p>
    <w:p w14:paraId="7B2CAC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dp_rem_mem{l, current_gpu} = </w:t>
      </w:r>
    </w:p>
    <w:p w14:paraId="07D8F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180" w:firstLineChars="18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new_rem_mem;</w:t>
      </w:r>
    </w:p>
    <w:p w14:paraId="11987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end</w:t>
      </w:r>
    </w:p>
    <w:p w14:paraId="16982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end</w:t>
      </w:r>
    </w:p>
    <w:p w14:paraId="3C590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end</w:t>
      </w:r>
    </w:p>
    <w:p w14:paraId="345FC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end</w:t>
      </w:r>
    </w:p>
    <w:p w14:paraId="149BF4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end</w:t>
      </w:r>
    </w:p>
    <w:p w14:paraId="1AE82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end</w:t>
      </w:r>
    </w:p>
    <w:p w14:paraId="525C4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15565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min_cost_to_final_gpu1 = inf;</w:t>
      </w:r>
    </w:p>
    <w:p w14:paraId="283AC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optimal_final_path = [];</w:t>
      </w:r>
    </w:p>
    <w:p w14:paraId="4E678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D027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for prev_gpu = 1:num_gpus</w:t>
      </w:r>
    </w:p>
    <w:p w14:paraId="23967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if dp_cost(num_layers-1, prev_gpu) ~= inf</w:t>
      </w:r>
    </w:p>
    <w:p w14:paraId="32B8C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3AEC8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prev_rem_mem = dp_rem_mem{num_layers-1, prev_gpu};</w:t>
      </w:r>
    </w:p>
    <w:p w14:paraId="28ED37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77EAB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if layer_mem(num_layers) &lt;= prev_rem_mem(1)</w:t>
      </w:r>
    </w:p>
    <w:p w14:paraId="002298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110B97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transition_cost = tpot(num_layers, 1); </w:t>
      </w:r>
    </w:p>
    <w:p w14:paraId="37813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</w:p>
    <w:p w14:paraId="05150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if 1 ~= prev_gpu</w:t>
      </w:r>
    </w:p>
    <w:p w14:paraId="37805E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transition_cost = transition_cost + comm(prev_gpu, 1);</w:t>
      </w:r>
    </w:p>
    <w:p w14:paraId="43910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end</w:t>
      </w:r>
    </w:p>
    <w:p w14:paraId="2929A8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5AFF3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current_final_cost = dp_cost(num_layers-1, prev_gpu) + </w:t>
      </w:r>
    </w:p>
    <w:p w14:paraId="44002F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3360" w:firstLineChars="120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transition_cost;</w:t>
      </w:r>
    </w:p>
    <w:p w14:paraId="1727B2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</w:p>
    <w:p w14:paraId="10CE7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if current_final_cost &lt; min_cost_to_final_gpu1</w:t>
      </w:r>
    </w:p>
    <w:p w14:paraId="34360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min_cost_to_final_gpu1 = current_final_cost;</w:t>
      </w:r>
    </w:p>
    <w:p w14:paraId="62A0D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optimal_final_path = [dp_path{num_layers-1, prev_gpu},</w:t>
      </w:r>
    </w:p>
    <w:p w14:paraId="265D6E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20" w:firstLineChars="2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1]; </w:t>
      </w:r>
    </w:p>
    <w:p w14:paraId="19F95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end</w:t>
      </w:r>
    </w:p>
    <w:p w14:paraId="361FA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end</w:t>
      </w:r>
    </w:p>
    <w:p w14:paraId="6CD1CA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end</w:t>
      </w:r>
    </w:p>
    <w:p w14:paraId="73C63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end</w:t>
      </w:r>
    </w:p>
    <w:p w14:paraId="132DB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2FC24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1E7D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fprintf('--- Modified DPTSA (Dynamic Programming with GHSPA </w:t>
      </w:r>
    </w:p>
    <w:p w14:paraId="1AFB3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1540" w:firstLineChars="5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Constraints) ---\n');</w:t>
      </w:r>
    </w:p>
    <w:p w14:paraId="1A7EF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if min_cost_to_final_gpu1 == inf</w:t>
      </w:r>
    </w:p>
    <w:p w14:paraId="44A148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fprintf('No feasible path found under given constraints.\n');</w:t>
      </w:r>
    </w:p>
    <w:p w14:paraId="0D498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else</w:t>
      </w:r>
    </w:p>
    <w:p w14:paraId="3B414C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fprintf('Optimal Path : ');</w:t>
      </w:r>
    </w:p>
    <w:p w14:paraId="5E57A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fprintf('GPU%d ', optimal_final_path);</w:t>
      </w:r>
    </w:p>
    <w:p w14:paraId="78D67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fprintf('\n');</w:t>
      </w:r>
    </w:p>
    <w:p w14:paraId="0F506F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fprintf('Modified DPTSA: %.2f ms\n', min_cost_to_final_gpu1);</w:t>
      </w:r>
    </w:p>
    <w:p w14:paraId="47C74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150"/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end</w:t>
      </w:r>
    </w:p>
    <w:p w14:paraId="6846A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AE93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0F5D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OUTPUT :</w:t>
      </w:r>
    </w:p>
    <w:p w14:paraId="6E26F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9132D6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4593590" cy="1012825"/>
            <wp:effectExtent l="0" t="0" r="3810" b="3175"/>
            <wp:docPr id="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      </w:t>
      </w:r>
    </w:p>
    <w:p w14:paraId="0E6756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5BA812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628563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5C1649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7D1ABD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1E6580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50036E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67E220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5D4AD4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58A624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61F46B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594DBE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046B31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63B50B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06CEB5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6C5646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7A7594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ALGORITHM FOR N LAYERS :</w:t>
      </w:r>
    </w:p>
    <w:p w14:paraId="05DE09E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5B2B87F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GHSPA &amp; IGHSPA &amp; DPTSA </w:t>
      </w: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30"/>
          <w:szCs w:val="30"/>
          <w:u w:val="single"/>
          <w:lang w:val="en-US" w:eastAsia="zh-CN" w:bidi="ar"/>
        </w:rPr>
        <w:t>( For N layers and 5 GPU’s )</w:t>
      </w:r>
    </w:p>
    <w:p w14:paraId="04A5E72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sz w:val="28"/>
          <w:szCs w:val="28"/>
        </w:rPr>
      </w:pPr>
    </w:p>
    <w:p w14:paraId="4C543E8A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MATLAB Code :</w:t>
      </w:r>
    </w:p>
    <w:p w14:paraId="475FB1C4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65073F5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function gpu_tpot_analyzer()</w:t>
      </w:r>
    </w:p>
    <w:p w14:paraId="0E496E42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clc; </w:t>
      </w:r>
    </w:p>
    <w:p w14:paraId="6D63FF89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fprintf('=== GPU TPOT Analyzer ===\n');</w:t>
      </w:r>
    </w:p>
    <w:p w14:paraId="44816EF2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684F68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input_file = input('Enter input filename (e.g., layer10.txt): ', 's');</w:t>
      </w:r>
    </w:p>
    <w:p w14:paraId="05C46AC9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2EACF712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if isempty(input_file)</w:t>
      </w:r>
    </w:p>
    <w:p w14:paraId="2ECFF3F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input_file = 'layer10.txt'; % Default filename</w:t>
      </w:r>
    </w:p>
    <w:p w14:paraId="07DCBFC7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end</w:t>
      </w:r>
    </w:p>
    <w:p w14:paraId="4509757B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3F395EE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[tpot_matrix, success, num_layers] = process_input_file(input_file);</w:t>
      </w:r>
    </w:p>
    <w:p w14:paraId="0EB980DA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if ~success, return; end</w:t>
      </w:r>
    </w:p>
    <w:p w14:paraId="47756FA1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0911C759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fprintf('Detected %d layers in input file\n', num_layers);</w:t>
      </w:r>
    </w:p>
    <w:p w14:paraId="6FD803F4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</w:t>
      </w:r>
    </w:p>
    <w:p w14:paraId="7FE3F6C2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[optimal_paths, tpot_values] = calculate_tpot_and_paths(tpot_matrix,</w:t>
      </w:r>
    </w:p>
    <w:p w14:paraId="6CD7CC82">
      <w:pPr>
        <w:keepNext w:val="0"/>
        <w:keepLines w:val="0"/>
        <w:widowControl/>
        <w:suppressLineNumbers w:val="0"/>
        <w:ind w:firstLine="1332" w:firstLineChars="476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num_layers);</w:t>
      </w:r>
    </w:p>
    <w:p w14:paraId="2AF6D059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77128D5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output_file = sprintf('gpu_tpot_results_%dlayers.xlsx', num_layers);</w:t>
      </w:r>
    </w:p>
    <w:p w14:paraId="2CF7411D">
      <w:pPr>
        <w:keepNext w:val="0"/>
        <w:keepLines w:val="0"/>
        <w:widowControl/>
        <w:suppressLineNumbers w:val="0"/>
        <w:ind w:left="278" w:leftChars="139" w:firstLine="641" w:firstLineChars="229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export_to_excel(tpot_matrix, optimal_paths, tpot_values, </w:t>
      </w:r>
    </w:p>
    <w:p w14:paraId="3352598B">
      <w:pPr>
        <w:keepNext w:val="0"/>
        <w:keepLines w:val="0"/>
        <w:widowControl/>
        <w:suppressLineNumbers w:val="0"/>
        <w:ind w:left="278" w:leftChars="139" w:firstLine="1472" w:firstLineChars="526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ghspa_tpot,ghspa_path, output_file, num_layers);</w:t>
      </w:r>
    </w:p>
    <w:p w14:paraId="6F635219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64547A27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fprintf('\n=== GHSPA Results ===\n');</w:t>
      </w:r>
    </w:p>
    <w:p w14:paraId="7EEBC75E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fprintf('Minimum TPOT: %d\nPath: %s\n', ghspa_tpot, </w:t>
      </w:r>
    </w:p>
    <w:p w14:paraId="4FC4E232">
      <w:pPr>
        <w:keepNext w:val="0"/>
        <w:keepLines w:val="0"/>
        <w:widowControl/>
        <w:suppressLineNumbers w:val="0"/>
        <w:ind w:firstLine="1332" w:firstLineChars="476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path_to_string(ghspa_path));</w:t>
      </w:r>
    </w:p>
    <w:p w14:paraId="4576CB92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fprintf('\nResults saved to: %s\n', output_file);</w:t>
      </w:r>
    </w:p>
    <w:p w14:paraId="046E37EF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winopen(output_file);</w:t>
      </w:r>
    </w:p>
    <w:p w14:paraId="471539D9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end</w:t>
      </w:r>
    </w:p>
    <w:p w14:paraId="501B994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function [tpot_matrix, success, num_layers] = process_input_file(input_file)</w:t>
      </w:r>
    </w:p>
    <w:p w14:paraId="1132B49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success = false;</w:t>
      </w:r>
    </w:p>
    <w:p w14:paraId="4FB3DDF6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num_layers = 0;</w:t>
      </w:r>
    </w:p>
    <w:p w14:paraId="56B001DA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try</w:t>
      </w:r>
    </w:p>
    <w:p w14:paraId="09661808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if ~exist(input_file, 'file')</w:t>
      </w:r>
    </w:p>
    <w:p w14:paraId="54CBF947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error('File not found: %s', input_file);</w:t>
      </w:r>
    </w:p>
    <w:p w14:paraId="1BFDE291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end</w:t>
      </w:r>
    </w:p>
    <w:p w14:paraId="0A9C5F64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fid = fopen(input_file, 'r');</w:t>
      </w:r>
    </w:p>
    <w:p w14:paraId="55C2F22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raw_data = textscan(fid, '%s', 'Delimiter', '\n');</w:t>
      </w:r>
    </w:p>
    <w:p w14:paraId="766302AA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fclose(fid);</w:t>
      </w:r>
    </w:p>
    <w:p w14:paraId="29CDAF45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</w:t>
      </w:r>
    </w:p>
    <w:p w14:paraId="791AF863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num_layers = numel(raw_data{1});</w:t>
      </w:r>
    </w:p>
    <w:p w14:paraId="32FC3591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tpot_matrix = zeros(num_layers, 5); % 5 GPUs</w:t>
      </w:r>
    </w:p>
    <w:p w14:paraId="1A61DB5B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</w:t>
      </w:r>
    </w:p>
    <w:p w14:paraId="3AD5AA1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for i = 1:num_layers</w:t>
      </w:r>
    </w:p>
    <w:p w14:paraId="5C297934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line = strrep(raw_data{1}{i}, 'o', '0'); % Handle 'o' as zero</w:t>
      </w:r>
    </w:p>
    <w:p w14:paraId="7AE6F417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nums = sscanf(line, '%f')';</w:t>
      </w:r>
    </w:p>
    <w:p w14:paraId="4E4D012A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if length(nums) ~= 5</w:t>
      </w:r>
    </w:p>
    <w:p w14:paraId="59EA0646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error('Line %d must contain exactly 5 values', i);</w:t>
      </w:r>
    </w:p>
    <w:p w14:paraId="09047A90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end</w:t>
      </w:r>
    </w:p>
    <w:p w14:paraId="3F77FA63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tpot_matrix(i,:) = nums;</w:t>
      </w:r>
    </w:p>
    <w:p w14:paraId="71E8B14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end</w:t>
      </w:r>
    </w:p>
    <w:p w14:paraId="16062503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success = true;</w:t>
      </w:r>
    </w:p>
    <w:p w14:paraId="11EB6609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catch ME</w:t>
      </w:r>
    </w:p>
    <w:p w14:paraId="2DA072CE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fprintf('Error: %s\n', ME.message);</w:t>
      </w:r>
    </w:p>
    <w:p w14:paraId="34D4FF91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tpot_matrix = [];</w:t>
      </w:r>
    </w:p>
    <w:p w14:paraId="7DE888A2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end</w:t>
      </w:r>
    </w:p>
    <w:p w14:paraId="0E28FEFB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end</w:t>
      </w:r>
    </w:p>
    <w:p w14:paraId="17F3D476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function [optimal_paths, tpot_values] = </w:t>
      </w:r>
    </w:p>
    <w:p w14:paraId="5D34B11D">
      <w:pPr>
        <w:keepNext w:val="0"/>
        <w:keepLines w:val="0"/>
        <w:widowControl/>
        <w:suppressLineNumbers w:val="0"/>
        <w:ind w:firstLine="1195" w:firstLineChars="427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calculate_tpot_and_paths(tpot_matrix, num_layers)</w:t>
      </w:r>
    </w:p>
    <w:p w14:paraId="0464EF92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comm_latency = 2; % Communication cost</w:t>
      </w:r>
    </w:p>
    <w:p w14:paraId="47CC7775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tpot_values = zeros(1, 5);</w:t>
      </w:r>
    </w:p>
    <w:p w14:paraId="498551F7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optimal_paths = cell(1, 5);</w:t>
      </w:r>
    </w:p>
    <w:p w14:paraId="2844FF82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0279B295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for start_gpu = 1:5</w:t>
      </w:r>
    </w:p>
    <w:p w14:paraId="4D27C11B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path = start_gpu;</w:t>
      </w:r>
    </w:p>
    <w:p w14:paraId="6E6B4D1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total_tpot = tpot_matrix(1, start_gpu);</w:t>
      </w:r>
    </w:p>
    <w:p w14:paraId="77E95147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</w:t>
      </w:r>
    </w:p>
    <w:p w14:paraId="263DBF7E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for layer = 2:num_layers</w:t>
      </w:r>
    </w:p>
    <w:p w14:paraId="73598DB1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current_gpu = path(end);</w:t>
      </w:r>
    </w:p>
    <w:p w14:paraId="300176C8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costs = tpot_matrix(layer,:) + (comm_latency*(1:5 ~= </w:t>
      </w:r>
    </w:p>
    <w:p w14:paraId="67EC4176">
      <w:pPr>
        <w:keepNext w:val="0"/>
        <w:keepLines w:val="0"/>
        <w:widowControl/>
        <w:suppressLineNumbers w:val="0"/>
        <w:ind w:firstLine="2732" w:firstLineChars="976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current_gpu));</w:t>
      </w:r>
    </w:p>
    <w:p w14:paraId="774BC4C0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[~, next_gpu] = min(costs);</w:t>
      </w:r>
    </w:p>
    <w:p w14:paraId="6C0E81CB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path = [path, next_gpu];</w:t>
      </w:r>
    </w:p>
    <w:p w14:paraId="469047C5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total_tpot = total_tpot + costs(next_gpu);</w:t>
      </w:r>
    </w:p>
    <w:p w14:paraId="3C85267A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end</w:t>
      </w:r>
    </w:p>
    <w:p w14:paraId="68C469A6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</w:t>
      </w:r>
    </w:p>
    <w:p w14:paraId="5234417A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optimal_paths{start_gpu} = path;</w:t>
      </w:r>
    </w:p>
    <w:p w14:paraId="22B3F673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tpot_values(start_gpu) = total_tpot;</w:t>
      </w:r>
    </w:p>
    <w:p w14:paraId="13E1971F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end</w:t>
      </w:r>
    </w:p>
    <w:p w14:paraId="05E77209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end</w:t>
      </w:r>
    </w:p>
    <w:p w14:paraId="6731A687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2008FC51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function export_to_excel(tpot_matrix, optimal_paths, tpot_values, </w:t>
      </w:r>
    </w:p>
    <w:p w14:paraId="67B67391">
      <w:pPr>
        <w:keepNext w:val="0"/>
        <w:keepLines w:val="0"/>
        <w:widowControl/>
        <w:suppressLineNumbers w:val="0"/>
        <w:ind w:firstLine="1195" w:firstLineChars="427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ghspa_tpot, ghspa_path, output_file, num_layers)</w:t>
      </w:r>
    </w:p>
    <w:p w14:paraId="481572A5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0BA89F27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headers = {'Layer', 'GPU1', 'GPU2', 'GPU3', 'GPU4', 'GPU5'};</w:t>
      </w:r>
    </w:p>
    <w:p w14:paraId="219D6A26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layer_labels = arrayfun(@(x) sprintf('Layer %d', x), 1:num_layers, </w:t>
      </w:r>
    </w:p>
    <w:p w14:paraId="0694B596">
      <w:pPr>
        <w:keepNext w:val="0"/>
        <w:keepLines w:val="0"/>
        <w:widowControl/>
        <w:suppressLineNumbers w:val="0"/>
        <w:ind w:firstLine="1472" w:firstLineChars="526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'UniformOutput', false)';</w:t>
      </w:r>
    </w:p>
    <w:p w14:paraId="5E7E2623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raw_data = [headers; [layer_labels, num2cell(tpot_matrix)]];</w:t>
      </w:r>
    </w:p>
    <w:p w14:paraId="1C517972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writecell(raw_data, output_file, 'Sheet', 'Raw Data');</w:t>
      </w:r>
    </w:p>
    <w:p w14:paraId="5767F224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3849C410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results = {'GPU', 'Total TPOT', 'Optimal Path'};</w:t>
      </w:r>
    </w:p>
    <w:p w14:paraId="21BB7FAA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for gpu = 1:5</w:t>
      </w:r>
    </w:p>
    <w:p w14:paraId="11ED412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path_str = path_to_string(optimal_paths{gpu});</w:t>
      </w:r>
    </w:p>
    <w:p w14:paraId="5FF39342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results = [results; {sprintf('GPU%d',gpu), tpot_values(gpu),</w:t>
      </w:r>
    </w:p>
    <w:p w14:paraId="1E070F9C">
      <w:pPr>
        <w:keepNext w:val="0"/>
        <w:keepLines w:val="0"/>
        <w:widowControl/>
        <w:suppressLineNumbers w:val="0"/>
        <w:ind w:firstLine="1960" w:firstLineChars="70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path_str}];</w:t>
      </w:r>
    </w:p>
    <w:p w14:paraId="0C5358D5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end</w:t>
      </w:r>
    </w:p>
    <w:p w14:paraId="22C7439C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3CBD67F3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results = [results; {'GHSPA', ghspa_tpot, path_to_string(ghspa_path)}];</w:t>
      </w:r>
    </w:p>
    <w:p w14:paraId="0EC759C4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1B256A3B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writecell(results, output_file, 'Sheet', 'Results');</w:t>
      </w:r>
    </w:p>
    <w:p w14:paraId="1A2A6E37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end</w:t>
      </w:r>
    </w:p>
    <w:p w14:paraId="484E9280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function str = path_to_string(path)</w:t>
      </w:r>
    </w:p>
    <w:p w14:paraId="65EA1D14">
      <w:pPr>
        <w:keepNext w:val="0"/>
        <w:keepLines w:val="0"/>
        <w:widowControl/>
        <w:suppressLineNumbers w:val="0"/>
        <w:ind w:firstLine="56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str = strjoin(arrayfun(@(x) sprintf('GPU%d',x), path, 'UniformOutput', </w:t>
      </w:r>
    </w:p>
    <w:p w14:paraId="0091F94C">
      <w:pPr>
        <w:keepNext w:val="0"/>
        <w:keepLines w:val="0"/>
        <w:widowControl/>
        <w:suppressLineNumbers w:val="0"/>
        <w:ind w:firstLine="1195" w:firstLineChars="427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false), ' → ');</w:t>
      </w:r>
    </w:p>
    <w:p w14:paraId="2C8C2583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End</w:t>
      </w:r>
    </w:p>
    <w:p w14:paraId="1E0B4D3E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625A720B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/>
        </w:rPr>
        <w:t>NOTE:</w:t>
      </w:r>
    </w:p>
    <w:p w14:paraId="7951400A">
      <w:pPr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( </w:t>
      </w: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First you create the files in one folder and then output also saves to that</w:t>
      </w:r>
    </w:p>
    <w:p w14:paraId="76B93E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CMSS10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folder.</w:t>
      </w:r>
      <w:r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 )</w:t>
      </w:r>
    </w:p>
    <w:p w14:paraId="3D95A581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default" w:ascii="Times New Roman" w:hAnsi="Times New Roman" w:eastAsia="CMSS10" w:cs="Times New Roma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597148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OUTPUT :</w:t>
      </w:r>
    </w:p>
    <w:p w14:paraId="43D0DE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(The output is saved in excel sheet.)  </w:t>
      </w:r>
      <w:r>
        <w:drawing>
          <wp:inline distT="0" distB="0" distL="114300" distR="114300">
            <wp:extent cx="5817870" cy="1210310"/>
            <wp:effectExtent l="0" t="0" r="11430" b="889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b="12085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80660" cy="428625"/>
            <wp:effectExtent l="0" t="0" r="2540" b="317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t="8010" r="3358" b="237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6E2DA1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8C4EA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D86C2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C6833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5841E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C7D67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02131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 </w:t>
      </w:r>
    </w:p>
    <w:p w14:paraId="3C81E2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5091430" cy="4906645"/>
            <wp:effectExtent l="0" t="0" r="1270" b="825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490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A0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8E7C9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8A2D3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S10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AC42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00" w:firstLineChars="100"/>
        <w:jc w:val="left"/>
      </w:pPr>
      <w:r>
        <w:drawing>
          <wp:inline distT="0" distB="0" distL="114300" distR="114300">
            <wp:extent cx="5804535" cy="1542415"/>
            <wp:effectExtent l="0" t="0" r="12065" b="698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4A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00" w:firstLineChars="100"/>
        <w:jc w:val="left"/>
      </w:pPr>
    </w:p>
    <w:p w14:paraId="3CC0E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00" w:firstLineChars="100"/>
        <w:jc w:val="left"/>
      </w:pPr>
    </w:p>
    <w:p w14:paraId="3A90C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00" w:firstLineChars="100"/>
        <w:jc w:val="left"/>
      </w:pPr>
    </w:p>
    <w:p w14:paraId="32A66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00" w:firstLineChars="100"/>
        <w:jc w:val="left"/>
      </w:pPr>
    </w:p>
    <w:p w14:paraId="695F7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00" w:firstLineChars="100"/>
        <w:jc w:val="left"/>
      </w:pPr>
    </w:p>
    <w:p w14:paraId="15C66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00" w:firstLineChars="100"/>
        <w:jc w:val="left"/>
      </w:pPr>
    </w:p>
    <w:p w14:paraId="5EA3E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00" w:firstLineChars="100"/>
        <w:jc w:val="left"/>
      </w:pPr>
    </w:p>
    <w:p w14:paraId="5A9537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CONCEPT ON TRADE OFF TASK ASSIGNMENT WRT TIME &amp; </w:t>
      </w:r>
    </w:p>
    <w:p w14:paraId="42B5D0B7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2" w:firstLineChars="15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COST</w:t>
      </w:r>
    </w:p>
    <w:p w14:paraId="5076F866">
      <w:pPr>
        <w:pStyle w:val="8"/>
        <w:keepNext w:val="0"/>
        <w:keepLines w:val="0"/>
        <w:widowControl/>
        <w:suppressLineNumbers w:val="0"/>
        <w:ind w:left="703" w:hanging="700" w:hangingChars="25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988060</wp:posOffset>
                </wp:positionH>
                <wp:positionV relativeFrom="paragraph">
                  <wp:posOffset>755650</wp:posOffset>
                </wp:positionV>
                <wp:extent cx="3556000" cy="406400"/>
                <wp:effectExtent l="4445" t="4445" r="8255" b="825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1340" y="2270125"/>
                          <a:ext cx="35560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74C38">
                            <w:pPr>
                              <w:pStyle w:val="8"/>
                              <w:keepNext w:val="0"/>
                              <w:keepLines w:val="0"/>
                              <w:widowControl/>
                              <w:suppressLineNumbers w:val="0"/>
                              <w:ind w:left="703" w:hanging="600" w:hangingChars="250"/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F(x)  =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λ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. T(x) +  ( 1-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λ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hint="default" w:ascii="SimSun" w:hAnsi="SimSun" w:eastAsia="SimSun" w:cs="SimSu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.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C(x)</w:t>
                            </w:r>
                          </w:p>
                          <w:p w14:paraId="1DDCDAF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8pt;margin-top:59.5pt;height:32pt;width:280pt;z-index:251659264;mso-width-relative:page;mso-height-relative:page;" fillcolor="#FFFFFF [3201]" filled="t" stroked="t" coordsize="21600,21600" o:gfxdata="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1yiub1QAAAAsBAAAPAAAA&#10;AAAAAAEAIAAAACIAAABkcnMvZG93bnJldi54bWxQSwECFAAUAAAACACHTuJA3AoVgVECAADEBAAA&#10;DgAAAAAAAAABACAAAAAk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4D74C38">
                      <w:pPr>
                        <w:pStyle w:val="8"/>
                        <w:keepNext w:val="0"/>
                        <w:keepLines w:val="0"/>
                        <w:widowControl/>
                        <w:suppressLineNumbers w:val="0"/>
                        <w:ind w:left="703" w:hanging="600" w:hangingChars="250"/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F(x)  =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</w:rPr>
                        <w:t>λ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. T(x) +  ( 1-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</w:rPr>
                        <w:t>λ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)</w:t>
                      </w:r>
                      <w:r>
                        <w:rPr>
                          <w:rFonts w:hint="default" w:ascii="SimSun" w:hAnsi="SimSun" w:eastAsia="SimSun" w:cs="SimSu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.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C(x)</w:t>
                      </w:r>
                    </w:p>
                    <w:p w14:paraId="1DDCDAF8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“Each task is assigned to the machine that minimizes the trade-off ,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defined as a weighted combination of time and cost, using the formula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:</w:t>
      </w:r>
    </w:p>
    <w:p w14:paraId="45D08F96">
      <w:pPr>
        <w:pStyle w:val="8"/>
        <w:keepNext w:val="0"/>
        <w:keepLines w:val="0"/>
        <w:widowControl/>
        <w:suppressLineNumbers w:val="0"/>
        <w:ind w:left="703" w:hanging="700" w:hangingChars="25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         </w:t>
      </w:r>
    </w:p>
    <w:p w14:paraId="0D3F58A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 w14:paraId="685D0B9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Where </w:t>
      </w: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F(x) = Trade Off ,</w:t>
      </w:r>
    </w:p>
    <w:p w14:paraId="5840EDE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       T(x) = Time,</w:t>
      </w:r>
    </w:p>
    <w:p w14:paraId="4277A86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      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 w:eastAsia="zh-CN"/>
        </w:rPr>
        <w:t>C(x)= Cost,</w:t>
      </w:r>
    </w:p>
    <w:p w14:paraId="22D5712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      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λ</w:t>
      </w: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= parameter values(0.25 - Low Time and High cost ;</w:t>
      </w:r>
    </w:p>
    <w:p w14:paraId="4376D23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3780" w:firstLineChars="135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0.5 - Equilibrium Constant ;</w:t>
      </w:r>
    </w:p>
    <w:p w14:paraId="312769D5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3640" w:firstLineChars="130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0.75 - High time and Low Cost)</w:t>
      </w:r>
    </w:p>
    <w:p w14:paraId="4A71CCA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 </w:t>
      </w:r>
    </w:p>
    <w:p w14:paraId="5B85999F">
      <w:pPr>
        <w:keepNext w:val="0"/>
        <w:keepLines w:val="0"/>
        <w:widowControl/>
        <w:suppressLineNumbers w:val="0"/>
        <w:spacing w:before="0" w:beforeAutospacing="0" w:after="0" w:afterAutospacing="0"/>
        <w:ind w:left="420" w:right="0" w:hanging="420" w:hangingChars="15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  “ This Algorithm allocates that best machine (GPU) to the layers “.</w:t>
      </w:r>
    </w:p>
    <w:p w14:paraId="335AAD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0"/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lang w:val="en-US" w:eastAsia="zh-CN"/>
        </w:rPr>
        <w:t xml:space="preserve">     </w:t>
      </w:r>
    </w:p>
    <w:p w14:paraId="5776D6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0"/>
        <w:jc w:val="left"/>
        <w:rPr>
          <w:rFonts w:hint="default"/>
          <w:b/>
          <w:bCs/>
          <w:sz w:val="30"/>
          <w:szCs w:val="30"/>
          <w:u w:val="single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 xml:space="preserve">  </w:t>
      </w:r>
      <w:r>
        <w:rPr>
          <w:rFonts w:hint="default"/>
          <w:b/>
          <w:bCs/>
          <w:sz w:val="30"/>
          <w:szCs w:val="30"/>
          <w:u w:val="single"/>
          <w:lang w:val="en-US" w:eastAsia="zh-CN"/>
        </w:rPr>
        <w:t xml:space="preserve">For Example, </w:t>
      </w:r>
    </w:p>
    <w:p w14:paraId="25D9FE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0"/>
        <w:jc w:val="left"/>
        <w:rPr>
          <w:rFonts w:hint="default"/>
          <w:b/>
          <w:bCs/>
          <w:sz w:val="28"/>
          <w:szCs w:val="28"/>
          <w:u w:val="single"/>
          <w:lang w:val="en-US" w:eastAsia="zh-CN"/>
        </w:rPr>
      </w:pPr>
    </w:p>
    <w:p w14:paraId="491AAD82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320" w:firstLineChars="100"/>
        <w:jc w:val="left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 We can take the 5 GPUs and 5 layers with Time matrix and Cost </w:t>
      </w:r>
    </w:p>
    <w:p w14:paraId="5704BB8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320" w:firstLineChars="100"/>
        <w:jc w:val="left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Matrix. By this it can allocate the best gpu’s to the layers :</w:t>
      </w:r>
    </w:p>
    <w:p w14:paraId="1939BEB1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320" w:firstLineChars="100"/>
        <w:jc w:val="left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</w:p>
    <w:p w14:paraId="6C3CD5D8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1" w:firstLineChars="10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 w:eastAsia="zh-CN"/>
        </w:rPr>
        <w:t>MATLAB Code :</w:t>
      </w:r>
    </w:p>
    <w:p w14:paraId="0A48DEEC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 w:eastAsia="zh-CN"/>
        </w:rPr>
      </w:pPr>
    </w:p>
    <w:p w14:paraId="142A478B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time_matrix = [     </w:t>
      </w:r>
    </w:p>
    <w:p w14:paraId="22A2A8F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1 8 2 5 1;     </w:t>
      </w:r>
    </w:p>
    <w:p w14:paraId="6DA6D0B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6 1 7 1 6;     </w:t>
      </w:r>
    </w:p>
    <w:p w14:paraId="2AF0440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2 5 1 4 1;     </w:t>
      </w:r>
    </w:p>
    <w:p w14:paraId="46B5CB37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1 3 6 1 5;     </w:t>
      </w:r>
    </w:p>
    <w:p w14:paraId="4CE01AB5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4 1 3 5 1 </w:t>
      </w:r>
    </w:p>
    <w:p w14:paraId="6DFB2763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];</w:t>
      </w:r>
    </w:p>
    <w:p w14:paraId="196A587D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cost_matrix = [     </w:t>
      </w:r>
    </w:p>
    <w:p w14:paraId="10A8F0C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5 7 3 2 4;     </w:t>
      </w:r>
    </w:p>
    <w:p w14:paraId="3A304BD9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6 4 3 5 1;     </w:t>
      </w:r>
    </w:p>
    <w:p w14:paraId="7AC7066D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2 6 7 5 1;     </w:t>
      </w:r>
    </w:p>
    <w:p w14:paraId="0827910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3 2 4 6 5;     </w:t>
      </w:r>
    </w:p>
    <w:p w14:paraId="052FCA37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5 4 3 1 6 </w:t>
      </w:r>
    </w:p>
    <w:p w14:paraId="431AE3A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];</w:t>
      </w:r>
    </w:p>
    <w:p w14:paraId="390855D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lambda = 0.5;</w:t>
      </w:r>
    </w:p>
    <w:p w14:paraId="5DD6A6E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[num_layers, num_machines] = size(time_matrix);</w:t>
      </w:r>
    </w:p>
    <w:p w14:paraId="6407746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assignments = zeros(1, num_layers);</w:t>
      </w:r>
    </w:p>
    <w:p w14:paraId="09E73769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assigned_times = zeros(1, num_layers);</w:t>
      </w:r>
    </w:p>
    <w:p w14:paraId="4F06E322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assigned_costs = zeros(1, num_layers);</w:t>
      </w:r>
    </w:p>
    <w:p w14:paraId="49059F90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assigned_m_values = zeros(1, num_layers);</w:t>
      </w:r>
    </w:p>
    <w:p w14:paraId="5E58F742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</w:p>
    <w:p w14:paraId="41A24186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for i = 1:num_layers</w:t>
      </w:r>
    </w:p>
    <w:p w14:paraId="69F1F305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fprintf('Layer %d:\n', i);</w:t>
      </w:r>
    </w:p>
    <w:p w14:paraId="012A506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</w:t>
      </w:r>
    </w:p>
    <w:p w14:paraId="0AA2DFC0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for j = 1:num_machines</w:t>
      </w:r>
    </w:p>
    <w:p w14:paraId="466F1A0B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    fprintf('  Machine %d: Time = %d, Cost = %d\n', j, time_matrix(i,j),</w:t>
      </w:r>
    </w:p>
    <w:p w14:paraId="7B58F7F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1960" w:firstLineChars="7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cost_matrix(i,j));</w:t>
      </w:r>
    </w:p>
    <w:p w14:paraId="3D29C84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end</w:t>
      </w:r>
    </w:p>
    <w:p w14:paraId="01C347D6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m_values = lambda * time_matrix(i,:) + (1 - lambda) * cost_matrix(i,:);</w:t>
      </w:r>
    </w:p>
    <w:p w14:paraId="094DEF7B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</w:t>
      </w:r>
    </w:p>
    <w:p w14:paraId="77E0C78C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fprintf('  Combined m values: ');</w:t>
      </w:r>
    </w:p>
    <w:p w14:paraId="0DD978E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fprintf('%.2f ', m_values);</w:t>
      </w:r>
    </w:p>
    <w:p w14:paraId="65214FAD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fprintf('\n');</w:t>
      </w:r>
    </w:p>
    <w:p w14:paraId="6A7C0C60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</w:p>
    <w:p w14:paraId="08030F8C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[min_m_value, best_machine] = min(m_values);</w:t>
      </w:r>
    </w:p>
    <w:p w14:paraId="7FEE519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assignments(i) = best_machine;</w:t>
      </w:r>
    </w:p>
    <w:p w14:paraId="27E199FD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assigned_times(i) = time_matrix(i, best_machine);</w:t>
      </w:r>
    </w:p>
    <w:p w14:paraId="34665039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assigned_costs(i) = cost_matrix(i, best_machine);</w:t>
      </w:r>
    </w:p>
    <w:p w14:paraId="5B0F3DBB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assigned_m_values(i) = min_m_value;</w:t>
      </w:r>
    </w:p>
    <w:p w14:paraId="2C5965D5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</w:t>
      </w:r>
    </w:p>
    <w:p w14:paraId="11F4ED4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fprintf('  ==&gt; Best Machine: %d with Time = %d, Cost = %d, m-value</w:t>
      </w:r>
    </w:p>
    <w:p w14:paraId="747B20B9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1680" w:firstLineChars="6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= %.2f\n\n', ...</w:t>
      </w:r>
    </w:p>
    <w:p w14:paraId="0F00A90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    best_machine, assigned_times(i), assigned_costs(i), min_m_value);</w:t>
      </w:r>
    </w:p>
    <w:p w14:paraId="372FE71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end</w:t>
      </w:r>
    </w:p>
    <w:p w14:paraId="4D792F7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TPOT = sum(assigned_times);</w:t>
      </w:r>
    </w:p>
    <w:p w14:paraId="3B751DBB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total_cost = sum(assigned_costs);</w:t>
      </w:r>
    </w:p>
    <w:p w14:paraId="764AE8D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total_m = sum(assigned_m_values);</w:t>
      </w:r>
    </w:p>
    <w:p w14:paraId="264994A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</w:p>
    <w:p w14:paraId="2DDBDA26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fprintf('Summary:\n');</w:t>
      </w:r>
    </w:p>
    <w:p w14:paraId="7C120AC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fprintf('Total Processing Time (TPOT): %d\n', TPOT);</w:t>
      </w:r>
    </w:p>
    <w:p w14:paraId="1DC2673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fprintf('Total Cost: %d\n', total_cost);</w:t>
      </w:r>
    </w:p>
    <w:p w14:paraId="28DFAEC6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</w:p>
    <w:p w14:paraId="1940FD92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fprintf('Layer assignments (Layer -&gt; Best Machine):\n');</w:t>
      </w:r>
    </w:p>
    <w:p w14:paraId="1C419F89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for i = 1:num_layers</w:t>
      </w:r>
    </w:p>
    <w:p w14:paraId="47896E2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   fprintf('  Layer %d -&gt; Machine %d\n', i, assignments(i));</w:t>
      </w:r>
    </w:p>
    <w:p w14:paraId="12C9048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>end</w:t>
      </w:r>
    </w:p>
    <w:p w14:paraId="6CBCE32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</w:p>
    <w:p w14:paraId="175A518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</w:p>
    <w:p w14:paraId="0B59C4ED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</w:p>
    <w:p w14:paraId="23E2F5C8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</w:p>
    <w:p w14:paraId="529ECB3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</w:p>
    <w:p w14:paraId="5416DD8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SimSun"/>
          <w:b/>
          <w:bCs/>
          <w:sz w:val="28"/>
          <w:szCs w:val="28"/>
          <w:lang w:val="en-US" w:eastAsia="zh-CN"/>
        </w:rPr>
        <w:t>OUTPUT :</w:t>
      </w:r>
    </w:p>
    <w:p w14:paraId="0E5F0E9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</w:t>
      </w:r>
    </w:p>
    <w:p w14:paraId="05E5212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 w:eastAsia="zh-CN"/>
        </w:rPr>
        <w:t xml:space="preserve"> </w:t>
      </w:r>
      <w:r>
        <w:drawing>
          <wp:inline distT="0" distB="0" distL="114300" distR="114300">
            <wp:extent cx="4882515" cy="3721100"/>
            <wp:effectExtent l="0" t="0" r="6985" b="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C97B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sectPr>
          <w:pgSz w:w="11906" w:h="16838"/>
          <w:pgMar w:top="1440" w:right="1368" w:bottom="1440" w:left="1368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4997450" cy="4470400"/>
            <wp:effectExtent l="0" t="0" r="6350" b="0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898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7EBF78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1" w:firstLineChars="100"/>
        <w:jc w:val="left"/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kern w:val="0"/>
          <w:sz w:val="28"/>
          <w:szCs w:val="28"/>
          <w:u w:val="single"/>
          <w:lang w:val="en-US" w:eastAsia="zh-CN" w:bidi="ar"/>
        </w:rPr>
        <w:t>ALGORITHM 5:</w:t>
      </w:r>
    </w:p>
    <w:p w14:paraId="02F3993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AC6316C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1" w:firstLineChars="1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GREEDY HEURISTIC SHORTEST PATH ALGORITHM WRT TIME </w:t>
      </w:r>
    </w:p>
    <w:p w14:paraId="6D4CC44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1" w:firstLineChars="1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&amp; COST (GHSPA 1)</w:t>
      </w:r>
    </w:p>
    <w:p w14:paraId="66F5330D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 For N layers and 5 gpu’s )</w:t>
      </w:r>
    </w:p>
    <w:p w14:paraId="459E8E01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" w:firstLineChars="10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4B5AEE7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1" w:firstLineChars="1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MATLAB Code :</w:t>
      </w:r>
    </w:p>
    <w:p w14:paraId="0358EB1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</w:t>
      </w:r>
    </w:p>
    <w:p w14:paraId="73E33FE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</w:t>
      </w:r>
      <w:r>
        <w:rPr>
          <w:rFonts w:hint="default" w:ascii="Times New Roman" w:hAnsi="Times New Roman"/>
          <w:sz w:val="28"/>
          <w:szCs w:val="28"/>
          <w:lang w:val="en-US" w:eastAsia="zh-CN"/>
        </w:rPr>
        <w:t>function greedy_ghspa_scheduler()</w:t>
      </w:r>
    </w:p>
    <w:p w14:paraId="3AFD57F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time_matrix = dlmread(</w:t>
      </w: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'time100gpu5.txt</w:t>
      </w: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'); </w:t>
      </w:r>
    </w:p>
    <w:p w14:paraId="2801A1D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cost_matrix = dlmread('</w:t>
      </w: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cost100gpu5.tx</w:t>
      </w: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t'); </w:t>
      </w:r>
    </w:p>
    <w:p w14:paraId="68A5CFC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</w:t>
      </w:r>
    </w:p>
    <w:p w14:paraId="26D7B55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comm_matrix = [</w:t>
      </w:r>
    </w:p>
    <w:p w14:paraId="4BC967F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0, 3, 2, 4, 1;  </w:t>
      </w:r>
    </w:p>
    <w:p w14:paraId="7A1DFF1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4, 0, 1, 2, 3;  </w:t>
      </w:r>
    </w:p>
    <w:p w14:paraId="3E49B18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3, 2, 0, 5, 2;  </w:t>
      </w:r>
    </w:p>
    <w:p w14:paraId="432BC89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5, 1, 4, 0, 3;  </w:t>
      </w:r>
    </w:p>
    <w:p w14:paraId="5CD044E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2, 4, 3, 2, 0   </w:t>
      </w:r>
    </w:p>
    <w:p w14:paraId="687DB25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];</w:t>
      </w:r>
    </w:p>
    <w:p w14:paraId="53FD7E8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</w:t>
      </w:r>
    </w:p>
    <w:p w14:paraId="75A12C3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layer_mem = 3 * ones(1, size(time_matrix, 1));</w:t>
      </w:r>
    </w:p>
    <w:p w14:paraId="52D8993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gpu_mem = [7, 8, 6, 7, 10];</w:t>
      </w:r>
    </w:p>
    <w:p w14:paraId="53B759D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lambda =</w:t>
      </w: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0.25</w:t>
      </w:r>
      <w:r>
        <w:rPr>
          <w:rFonts w:hint="default" w:ascii="Times New Roman" w:hAnsi="Times New Roman"/>
          <w:sz w:val="28"/>
          <w:szCs w:val="28"/>
          <w:lang w:val="en-US" w:eastAsia="zh-CN"/>
        </w:rPr>
        <w:t>;</w:t>
      </w:r>
    </w:p>
    <w:p w14:paraId="702EA06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</w:t>
      </w:r>
    </w:p>
    <w:p w14:paraId="14D9548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num_layers = size(time_matrix, 1);</w:t>
      </w:r>
    </w:p>
    <w:p w14:paraId="49E3512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num_gpus = size(time_matrix, 2);</w:t>
      </w:r>
    </w:p>
    <w:p w14:paraId="2D36381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path = zeros(1, num_layers);</w:t>
      </w:r>
    </w:p>
    <w:p w14:paraId="051F8DA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total_time = 0;</w:t>
      </w:r>
    </w:p>
    <w:p w14:paraId="783C5209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total_cost = 0;</w:t>
      </w:r>
    </w:p>
    <w:p w14:paraId="40ACD35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total_comm = 0;</w:t>
      </w:r>
    </w:p>
    <w:p w14:paraId="2CBBD05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</w:t>
      </w:r>
    </w:p>
    <w:p w14:paraId="0D1B14C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for layer = 1:num_layers</w:t>
      </w:r>
    </w:p>
    <w:p w14:paraId="2E5C5DA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best_gpu = 0;</w:t>
      </w:r>
    </w:p>
    <w:p w14:paraId="230B4AE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min_cost = Inf;</w:t>
      </w:r>
    </w:p>
    <w:p w14:paraId="5735402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current_comm = 0;</w:t>
      </w:r>
    </w:p>
    <w:p w14:paraId="2A7266A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</w:t>
      </w:r>
    </w:p>
    <w:p w14:paraId="6DD518E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for gpu = 1:num_gpus</w:t>
      </w:r>
    </w:p>
    <w:p w14:paraId="5B39C76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if gpu_mem(gpu) &gt;= layer_mem(layer) </w:t>
      </w:r>
    </w:p>
    <w:p w14:paraId="62728929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if layer == 1</w:t>
      </w:r>
    </w:p>
    <w:p w14:paraId="5529A6B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comm = 0;</w:t>
      </w:r>
    </w:p>
    <w:p w14:paraId="67E5C3B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else</w:t>
      </w:r>
    </w:p>
    <w:p w14:paraId="3553A1F9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if path(layer-1) &gt; 0 &amp;&amp; path(layer-1) &lt;= </w:t>
      </w:r>
    </w:p>
    <w:p w14:paraId="009A8837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60" w:firstLineChars="145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size(comm_matrix, 1) &amp;&amp; ...</w:t>
      </w:r>
    </w:p>
    <w:p w14:paraId="35F7B23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   gpu &gt; 0 &amp;&amp; gpu &lt;= size(comm_matrix, 2)</w:t>
      </w:r>
    </w:p>
    <w:p w14:paraId="453066B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    comm = comm_matrix(path(layer-1), gpu);</w:t>
      </w:r>
    </w:p>
    <w:p w14:paraId="13C03EC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else</w:t>
      </w:r>
    </w:p>
    <w:p w14:paraId="3C3B71C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    warning('Invalid GPU index for communication </w:t>
      </w:r>
    </w:p>
    <w:p w14:paraId="45356C8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00" w:firstLineChars="150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matrix at layer %d: prev_gpu=%d, </w:t>
      </w:r>
    </w:p>
    <w:p w14:paraId="6ED4B5F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00" w:firstLineChars="150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current_gpu=%d', layer, path(layer-1), gpu);</w:t>
      </w:r>
    </w:p>
    <w:p w14:paraId="586AF6B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    comm = Inf; </w:t>
      </w:r>
    </w:p>
    <w:p w14:paraId="6A17EEA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end</w:t>
      </w:r>
    </w:p>
    <w:p w14:paraId="755300D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end</w:t>
      </w:r>
    </w:p>
    <w:p w14:paraId="7317D7A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</w:t>
      </w:r>
    </w:p>
    <w:p w14:paraId="5D30808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cost = lambda * (time_matrix(layer, gpu) + comm) + ...</w:t>
      </w:r>
    </w:p>
    <w:p w14:paraId="78A0FE9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  (1 - lambda) * cost_matrix(layer, gpu);</w:t>
      </w:r>
    </w:p>
    <w:p w14:paraId="50E9181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</w:t>
      </w:r>
    </w:p>
    <w:p w14:paraId="10B12C6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if cost &lt; min_cost</w:t>
      </w:r>
    </w:p>
    <w:p w14:paraId="067DA8B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min_cost = cost;</w:t>
      </w:r>
    </w:p>
    <w:p w14:paraId="2749109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best_gpu = gpu;</w:t>
      </w:r>
    </w:p>
    <w:p w14:paraId="7D52831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 current_comm = comm;</w:t>
      </w:r>
    </w:p>
    <w:p w14:paraId="7D8C950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end</w:t>
      </w:r>
    </w:p>
    <w:p w14:paraId="6118043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end</w:t>
      </w:r>
    </w:p>
    <w:p w14:paraId="2A5DF87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end</w:t>
      </w:r>
    </w:p>
    <w:p w14:paraId="6D84ACF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</w:t>
      </w:r>
    </w:p>
    <w:p w14:paraId="502E940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if best_gpu == 0</w:t>
      </w:r>
    </w:p>
    <w:p w14:paraId="17F921D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error('No GPU has sufficient memory for layer %d </w:t>
      </w:r>
    </w:p>
    <w:p w14:paraId="0860CA3D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380" w:firstLineChars="85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(required: %gGB)', layer, layer_mem(layer));</w:t>
      </w:r>
    </w:p>
    <w:p w14:paraId="4C5A56D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end</w:t>
      </w:r>
    </w:p>
    <w:p w14:paraId="14B818D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</w:t>
      </w:r>
    </w:p>
    <w:p w14:paraId="4742EF3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path(layer) = best_gpu;</w:t>
      </w:r>
    </w:p>
    <w:p w14:paraId="7536943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</w:t>
      </w:r>
    </w:p>
    <w:p w14:paraId="2D49870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total_time = total_time + time_matrix(layer, best_gpu);</w:t>
      </w:r>
    </w:p>
    <w:p w14:paraId="02640E4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total_cost = total_cost + cost_matrix(layer, best_gpu);</w:t>
      </w:r>
    </w:p>
    <w:p w14:paraId="2480EDF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total_comm = total_comm + current_comm;</w:t>
      </w:r>
    </w:p>
    <w:p w14:paraId="068B950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end</w:t>
      </w:r>
    </w:p>
    <w:p w14:paraId="0ACBF23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</w:t>
      </w:r>
    </w:p>
    <w:p w14:paraId="4AB67D8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ghspa_value = lambda*(total_time + total_comm) + (1-lambda)*total_cost;</w:t>
      </w:r>
    </w:p>
    <w:p w14:paraId="247E553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</w:p>
    <w:p w14:paraId="2BCF1A9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path_str_cells = cell(1, num_layers);</w:t>
      </w:r>
    </w:p>
    <w:p w14:paraId="7F38A319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for i = 1:num_layers</w:t>
      </w:r>
    </w:p>
    <w:p w14:paraId="55A0A26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path_str_cells{i} = sprintf('gpu%d', path(i));</w:t>
      </w:r>
    </w:p>
    <w:p w14:paraId="67F1F48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end</w:t>
      </w:r>
    </w:p>
    <w:p w14:paraId="63610F3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optimal_path_display = strjoin(path_str_cells, '-&gt;');</w:t>
      </w:r>
    </w:p>
    <w:p w14:paraId="5B9BAB9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</w:p>
    <w:p w14:paraId="1F826FA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output_data = {'Optimal Path', optimal_path_display; ...</w:t>
      </w:r>
    </w:p>
    <w:p w14:paraId="7B99C59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               'GHSPA Value', ghspa_value};</w:t>
      </w:r>
    </w:p>
    <w:p w14:paraId="2481786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</w:p>
    <w:p w14:paraId="2225322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fprintf('Optimal Path: %s\n', optimal_path_display);</w:t>
      </w:r>
    </w:p>
    <w:p w14:paraId="14AF196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   fprintf('GHSPA Value: %.2f\n', ghspa_value);</w:t>
      </w:r>
    </w:p>
    <w:p w14:paraId="30CC4B0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end</w:t>
      </w:r>
    </w:p>
    <w:p w14:paraId="6226A3C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sz w:val="28"/>
          <w:szCs w:val="28"/>
          <w:lang w:val="en-US" w:eastAsia="zh-CN"/>
        </w:rPr>
      </w:pPr>
    </w:p>
    <w:p w14:paraId="434F282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OUTPUT :</w:t>
      </w:r>
    </w:p>
    <w:p w14:paraId="13F973E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</w:t>
      </w:r>
    </w:p>
    <w:p w14:paraId="2005494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</w:t>
      </w:r>
      <w:r>
        <w:drawing>
          <wp:inline distT="0" distB="0" distL="114300" distR="114300">
            <wp:extent cx="2085975" cy="742950"/>
            <wp:effectExtent l="0" t="0" r="9525" b="6350"/>
            <wp:docPr id="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E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500" w:right="0" w:hanging="500" w:hangingChars="250"/>
        <w:jc w:val="left"/>
        <w:rPr>
          <w:rFonts w:ascii="Consolas" w:hAnsi="Consolas" w:eastAsia="Consolas" w:cs="Consolas"/>
          <w:i w:val="0"/>
          <w:iCs w:val="0"/>
          <w:sz w:val="28"/>
          <w:szCs w:val="28"/>
        </w:rPr>
      </w:pPr>
      <w:r>
        <w:rPr>
          <w:rFonts w:hint="default"/>
          <w:lang w:val="en-US"/>
        </w:rPr>
        <w:t xml:space="preserve">    </w:t>
      </w:r>
      <w:r>
        <w:rPr>
          <w:rFonts w:hint="default"/>
          <w:color w:val="808080" w:themeColor="text1" w:themeTint="8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  </w:t>
      </w:r>
      <w:r>
        <w:rPr>
          <w:rFonts w:hint="default"/>
          <w:b/>
          <w:bCs/>
          <w:color w:val="808080" w:themeColor="text1" w:themeTint="8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Optimal Path:</w:t>
      </w: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gpu3-&gt;gpu3-&gt;gpu1-&gt;gpu1-&gt;gpu1-&gt;gpu3-&gt;gpu1-&gt;gpu2-&gt;gpu3-&gt;gpu3-&gt;gpu3-&gt;gpu3-&gt;gpu1-&gt;gpu1-&gt;gpu1-&gt;gpu3-&gt;gpu1-&gt;gpu2-&gt;gpu3-&gt;gpu3-&gt;gpu3-&gt;gpu3-&gt;gpu1-&gt;gpu1-&gt;gpu1-&gt;gpu3-&gt;gpu1-&gt;gpu2-&gt;gpu3-&gt;gpu3-&gt;gpu3-&gt;gpu3-&gt;gpu1-&gt;gpu1-&gt;gpu1-&gt;gpu3-&gt;gpu1-&gt;gpu2-&gt;gpu3-&gt;gpu3-&gt;gpu3-&gt;gpu3-&gt;gpu1-&gt;gpu1-&gt;gpu1-&gt;gpu3-&gt;gpu1-&gt;gpu2-&gt;gpu3-&gt;gpu3-&gt;gpu3-&gt;gpu3-&gt;gpu1-&gt;gpu1-&gt;gpu1-&gt;gpu3-&gt;gpu1-&gt;gpu2-&gt;gpu3-&gt;gpu3-&gt;gpu3-&gt;gpu3-&gt;gpu1-&gt;gpu1-&gt;gpu1-&gt;gpu3-&gt;gpu1-&gt;gpu2-&gt;gpu3-&gt;gpu3-&gt;gpu3-&gt;gpu3-&gt;gpu1-&gt;gpu1-&gt;gpu1-&gt;gpu3-&gt;gpu1-&gt;gpu2-&gt;gpu3-&gt;gpu3-&gt;gpu3-&gt;gpu3-&gt;gpu1-&gt;gpu1-&gt;gpu1-&gt;gpu3-&gt;gpu1-&gt;gpu2-&gt;gpu3-&gt;gpu3-&gt;gpu3-&gt;gpu3-&gt;gpu1-&gt;gpu1-&gt;gpu1-&gt;gpu3-&gt;gpu1-&gt;gpu2-&gt;gpu3-&gt;gpu3</w:t>
      </w: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GHSPA Value: 365.00</w:t>
      </w:r>
    </w:p>
    <w:p w14:paraId="2E8B9D8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75983A72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Note :</w:t>
      </w:r>
    </w:p>
    <w:p w14:paraId="1D7300C8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 w14:paraId="2EC80810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[ First you have to Create the input files for time and cost as shown below ]</w:t>
      </w:r>
    </w:p>
    <w:p w14:paraId="29DD8AF0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96EE80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</w:pPr>
      <w:r>
        <w:drawing>
          <wp:inline distT="0" distB="0" distL="114300" distR="114300">
            <wp:extent cx="5220970" cy="1941830"/>
            <wp:effectExtent l="0" t="0" r="11430" b="1270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2FC8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</w:pPr>
    </w:p>
    <w:p w14:paraId="66B482F1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[ I have created the TIME MATRIX files as shown in the above picture ]</w:t>
      </w:r>
    </w:p>
    <w:p w14:paraId="63ED5FFB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98E72C5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C347DE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BA08162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</w:pPr>
      <w:r>
        <w:drawing>
          <wp:inline distT="0" distB="0" distL="114300" distR="114300">
            <wp:extent cx="5476240" cy="2072005"/>
            <wp:effectExtent l="0" t="0" r="10160" b="10795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DE17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/>
          <w:lang w:val="en-US" w:eastAsia="zh-CN"/>
        </w:rPr>
      </w:pPr>
    </w:p>
    <w:p w14:paraId="21E0B9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00"/>
        <w:jc w:val="left"/>
        <w:rPr>
          <w:rFonts w:hint="default" w:ascii="Times New Roman" w:hAnsi="Times New Roman" w:eastAsia="黑体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kern w:val="0"/>
          <w:sz w:val="28"/>
          <w:szCs w:val="28"/>
          <w:lang w:val="en-US" w:eastAsia="zh-CN" w:bidi="ar"/>
        </w:rPr>
        <w:t>[ I have created the COST MATRIX files as shown in the above picture ]</w:t>
      </w:r>
    </w:p>
    <w:p w14:paraId="3932CBD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00"/>
        <w:jc w:val="left"/>
        <w:rPr>
          <w:rFonts w:hint="default" w:ascii="Times New Roman" w:hAnsi="Times New Roman" w:eastAsia="黑体" w:cs="Times New Roman"/>
          <w:kern w:val="0"/>
          <w:sz w:val="28"/>
          <w:szCs w:val="28"/>
          <w:lang w:val="en-US" w:eastAsia="zh-CN" w:bidi="ar"/>
        </w:rPr>
      </w:pPr>
    </w:p>
    <w:p w14:paraId="5F09802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00"/>
        <w:jc w:val="left"/>
        <w:rPr>
          <w:rFonts w:hint="default" w:ascii="Times New Roman" w:hAnsi="Times New Roman" w:eastAsia="黑体" w:cs="Times New Roman"/>
          <w:kern w:val="0"/>
          <w:sz w:val="28"/>
          <w:szCs w:val="28"/>
          <w:lang w:val="en-US" w:eastAsia="zh-CN" w:bidi="ar"/>
        </w:rPr>
      </w:pPr>
    </w:p>
    <w:p w14:paraId="5B54D47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/>
          <w:lang w:val="en-US" w:eastAsia="zh-CN"/>
        </w:rPr>
        <w:sectPr>
          <w:pgSz w:w="11906" w:h="16838"/>
          <w:pgMar w:top="1440" w:right="1368" w:bottom="1440" w:left="1368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</w:p>
    <w:p w14:paraId="0BFCD94D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00"/>
        <w:jc w:val="left"/>
        <w:rPr>
          <w:rFonts w:hint="default"/>
          <w:lang w:val="en-US" w:eastAsia="zh-CN"/>
        </w:rPr>
      </w:pPr>
    </w:p>
    <w:p w14:paraId="59815D8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kern w:val="0"/>
          <w:sz w:val="28"/>
          <w:szCs w:val="28"/>
          <w:u w:val="single"/>
          <w:lang w:val="en-US" w:eastAsia="zh-CN" w:bidi="ar"/>
        </w:rPr>
        <w:t>ALGORITHM 6 :</w:t>
      </w:r>
    </w:p>
    <w:p w14:paraId="1638A01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7A6C46D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IMPROVED GREEDY HEURISTIC SHORTEST PATH </w:t>
      </w:r>
    </w:p>
    <w:p w14:paraId="0388BED4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ALGORITHM WRT TIME &amp; COST (IGHSPA 1)</w:t>
      </w:r>
    </w:p>
    <w:p w14:paraId="6CC24C1B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0" w:firstLineChars="20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 For N layers and 5 gpu’s )</w:t>
      </w:r>
    </w:p>
    <w:p w14:paraId="1C8C6F33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0" w:firstLineChars="20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937F445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MATLAB Code :</w:t>
      </w:r>
    </w:p>
    <w:p w14:paraId="6FD2411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</w:t>
      </w:r>
    </w:p>
    <w:p w14:paraId="7E9732D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f</w:t>
      </w: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>unction [best_path, ighspa_value] = IghspaTimeCost()</w:t>
      </w:r>
    </w:p>
    <w:p w14:paraId="0B6BCBB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try</w:t>
      </w:r>
    </w:p>
    <w:p w14:paraId="021C0DD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time_matrix = dlmread(</w:t>
      </w:r>
      <w:r>
        <w:rPr>
          <w:rFonts w:hint="default" w:ascii="Times New Roman" w:hAnsi="Times New Roman" w:eastAsia="黑体"/>
          <w:b/>
          <w:bCs/>
          <w:color w:val="000000"/>
          <w:kern w:val="0"/>
          <w:sz w:val="28"/>
          <w:szCs w:val="28"/>
          <w:lang w:val="en-US" w:eastAsia="zh-CN"/>
        </w:rPr>
        <w:t>'time100gpu5.txt</w:t>
      </w: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>');</w:t>
      </w:r>
    </w:p>
    <w:p w14:paraId="41F510D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cost_matrix = dlmread('</w:t>
      </w:r>
      <w:r>
        <w:rPr>
          <w:rFonts w:hint="default" w:ascii="Times New Roman" w:hAnsi="Times New Roman" w:eastAsia="黑体"/>
          <w:b/>
          <w:bCs/>
          <w:color w:val="000000"/>
          <w:kern w:val="0"/>
          <w:sz w:val="28"/>
          <w:szCs w:val="28"/>
          <w:lang w:val="en-US" w:eastAsia="zh-CN"/>
        </w:rPr>
        <w:t>cost100gpu5.tx</w:t>
      </w: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>t');</w:t>
      </w:r>
    </w:p>
    <w:p w14:paraId="509ED2B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</w:t>
      </w:r>
    </w:p>
    <w:p w14:paraId="73BF481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layer_mem =  ones(1, 100);</w:t>
      </w:r>
    </w:p>
    <w:p w14:paraId="3444D89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gpu_mem = [16, 24, 32, 16, 24];    </w:t>
      </w:r>
    </w:p>
    <w:p w14:paraId="16F2188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lambda = </w:t>
      </w:r>
      <w:r>
        <w:rPr>
          <w:rFonts w:hint="default" w:ascii="Times New Roman" w:hAnsi="Times New Roman" w:eastAsia="黑体"/>
          <w:b/>
          <w:bCs/>
          <w:color w:val="000000"/>
          <w:kern w:val="0"/>
          <w:sz w:val="28"/>
          <w:szCs w:val="28"/>
          <w:lang w:val="en-US" w:eastAsia="zh-CN"/>
        </w:rPr>
        <w:t>0.25</w:t>
      </w: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;                      </w:t>
      </w:r>
    </w:p>
    <w:p w14:paraId="02135D2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</w:t>
      </w:r>
    </w:p>
    <w:p w14:paraId="219E954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[best_path, ighspa_value] = calculate_ighspa(time_matrix, cost_matrix,</w:t>
      </w:r>
    </w:p>
    <w:p w14:paraId="018AB55C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1820" w:firstLineChars="65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lambda, layer_mem, gpu_mem);</w:t>
      </w:r>
    </w:p>
    <w:p w14:paraId="688D977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</w:t>
      </w:r>
    </w:p>
    <w:p w14:paraId="1D3845B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fprintf('IGHSPA Value: %.2f\n', ighspa_value);</w:t>
      </w:r>
    </w:p>
    <w:p w14:paraId="14867589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fprintf('Optimal Path: ');</w:t>
      </w:r>
    </w:p>
    <w:p w14:paraId="1EDC736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fprintf('gpu%d-&gt;', best_path(1:end-1));</w:t>
      </w:r>
    </w:p>
    <w:p w14:paraId="61139E3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fprintf('gpu%d\n', best_path(end));</w:t>
      </w:r>
    </w:p>
    <w:p w14:paraId="097398F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</w:t>
      </w:r>
    </w:p>
    <w:p w14:paraId="45B4526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if nargout == 0</w:t>
      </w:r>
    </w:p>
    <w:p w14:paraId="3742F45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clear best_path ighspa_value;</w:t>
      </w:r>
    </w:p>
    <w:p w14:paraId="7AEFCCB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end</w:t>
      </w:r>
    </w:p>
    <w:p w14:paraId="13C31F59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</w:t>
      </w:r>
    </w:p>
    <w:p w14:paraId="0FCFEB4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catch ME</w:t>
      </w:r>
    </w:p>
    <w:p w14:paraId="4E202E3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error('Error in IGHSPA calculation: %s', ME.message);</w:t>
      </w:r>
    </w:p>
    <w:p w14:paraId="124AB31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end</w:t>
      </w:r>
    </w:p>
    <w:p w14:paraId="206FC98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>end</w:t>
      </w:r>
    </w:p>
    <w:p w14:paraId="3A09703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function [best_path, ighspa_value] = calculate_ighspa(time_mat, cost_mat, </w:t>
      </w:r>
    </w:p>
    <w:p w14:paraId="26938209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3220" w:firstLineChars="115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>lambda, layer_mem, gpu_mem)</w:t>
      </w:r>
    </w:p>
    <w:p w14:paraId="013A305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num_layers = length(layer_mem);</w:t>
      </w:r>
    </w:p>
    <w:p w14:paraId="552E89D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num_gpus = length(gpu_mem);</w:t>
      </w:r>
    </w:p>
    <w:p w14:paraId="5916459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4864BAE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best_path = ones(1, num_layers);</w:t>
      </w:r>
    </w:p>
    <w:p w14:paraId="0A6F2F7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ighspa_value = Inf;</w:t>
      </w:r>
    </w:p>
    <w:p w14:paraId="5463556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2891782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remaining_mem = gpu_mem;</w:t>
      </w:r>
    </w:p>
    <w:p w14:paraId="4D7EA38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for layer = 1:num_layers</w:t>
      </w:r>
    </w:p>
    <w:p w14:paraId="008FB9B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valid_gpus = find(remaining_mem &gt;= layer_mem(layer));</w:t>
      </w:r>
    </w:p>
    <w:p w14:paraId="458DA48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if isempty(valid_gpus)</w:t>
      </w:r>
    </w:p>
    <w:p w14:paraId="6232E4E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error('No valid allocation for layer %d', layer);</w:t>
      </w:r>
    </w:p>
    <w:p w14:paraId="79E2E93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end</w:t>
      </w:r>
    </w:p>
    <w:p w14:paraId="74AC743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</w:t>
      </w:r>
    </w:p>
    <w:p w14:paraId="3530D46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m_values = lambda * time_mat(layer, valid_gpus) + (1-lambda) * </w:t>
      </w:r>
    </w:p>
    <w:p w14:paraId="2013F697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1820" w:firstLineChars="65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>cost_mat(layer, valid_gpus);</w:t>
      </w:r>
    </w:p>
    <w:p w14:paraId="2992F2F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[~, idx] = min(m_values);</w:t>
      </w:r>
    </w:p>
    <w:p w14:paraId="361EBE4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best_path(layer) = valid_gpus(idx);</w:t>
      </w:r>
    </w:p>
    <w:p w14:paraId="5ABE634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remaining_mem(best_path(layer)) = remaining_mem(best_path(layer))</w:t>
      </w:r>
    </w:p>
    <w:p w14:paraId="41E9316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380" w:firstLineChars="85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- layer_mem(layer);</w:t>
      </w:r>
    </w:p>
    <w:p w14:paraId="00ABF38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end</w:t>
      </w:r>
    </w:p>
    <w:p w14:paraId="013834A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</w:t>
      </w:r>
    </w:p>
    <w:p w14:paraId="115B39E1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total_time = sum(time_mat(sub2ind(size(time_mat), 1:num_layers, </w:t>
      </w:r>
    </w:p>
    <w:p w14:paraId="0F2B5BD3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1195" w:firstLineChars="427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>best_path)));</w:t>
      </w:r>
    </w:p>
    <w:p w14:paraId="77506125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total_cost = sum(cost_mat(sub2ind(size(cost_mat), 1:num_layers, </w:t>
      </w:r>
    </w:p>
    <w:p w14:paraId="6BFFB9D0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1332" w:firstLineChars="476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>best_path)));</w:t>
      </w:r>
    </w:p>
    <w:p w14:paraId="286DA80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ighspa_value = lambda * total_time + (1-lambda) * total_cost;</w:t>
      </w:r>
    </w:p>
    <w:p w14:paraId="3456290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/>
          <w:b w:val="0"/>
          <w:bCs w:val="0"/>
          <w:color w:val="000000"/>
          <w:kern w:val="0"/>
          <w:sz w:val="28"/>
          <w:szCs w:val="28"/>
          <w:lang w:val="en-US" w:eastAsia="zh-CN"/>
        </w:rPr>
        <w:t>end</w:t>
      </w:r>
    </w:p>
    <w:p w14:paraId="4B40198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4B3802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OUTPUT :</w:t>
      </w:r>
    </w:p>
    <w:p w14:paraId="2483DEA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</w:p>
    <w:p w14:paraId="14C123B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  </w:t>
      </w:r>
      <w:r>
        <w:drawing>
          <wp:inline distT="0" distB="0" distL="114300" distR="114300">
            <wp:extent cx="1933575" cy="685800"/>
            <wp:effectExtent l="0" t="0" r="9525" b="0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6D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1000" w:right="0" w:hanging="1000" w:hangingChars="50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/>
          <w:lang w:val="en-US"/>
        </w:rPr>
        <w:t xml:space="preserve">          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IGHSPA Value</w:t>
      </w: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: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372.50</w:t>
      </w: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/>
          <w:bCs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Optimal Path</w:t>
      </w: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: gpu3-&gt;gpu3-&gt;gpu1-&gt;gpu2-&gt;gpu1-&gt;gpu3-</w:t>
      </w:r>
    </w:p>
    <w:p w14:paraId="5F43A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278" w:leftChars="139" w:right="0" w:firstLine="0" w:firstLineChars="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gpu1-&gt;gpu2-&gt;gpu3-&gt;gpu3-&gt;gpu3-&gt;gpu3-&gt;gpu1-&gt;gpu2-&gt;gpu1-&gt;gpu3-&gt;gpu1-&gt;gpu2-&gt;gpu3-&gt;gpu3-&gt;gpu3-&gt;gpu3-&gt;gpu1-&gt;gpu2-&gt;gpu1-&gt;gpu3-&gt;gpu1-&gt;gpu2-&gt;gpu3-&gt;gpu3-&gt;gpu3-&gt;gpu3-&gt;gpu1-&gt;gpu2-&gt;gpu1-&gt;gpu3-&gt;gpu1-&gt;gpu2-&gt;gpu3-&gt;gpu3-&gt;gpu3-&gt;gpu3-&gt;gpu1-&gt;gpu2-&gt;gpu1-&gt;gpu3-&gt;gpu1-&gt;gpu2-&gt;gpu3-&gt;gpu3-&gt;gpu3-&gt;gpu3-&gt;gpu1-&gt;gpu2-&gt;gpu3-&gt;gpu3-&gt;gpu4-&gt;gpu2-&gt;gpu3-&gt;gpu3-&gt;gpu3-&gt;gpu2-&gt;gpu4-&gt;gpu2-&gt;gpu2-&gt;gpu2-&gt;gpu4-&gt;gpu2-&gt;gpu4-&gt;gpu4-&gt;gpu4-&gt;gpu2-&gt;gpu4-&gt;gpu2-&gt;gpu2-&gt;gpu2-&gt;gpu4-&gt;gpu2-&gt;gpu4-&gt;gpu4-&gt;gpu4-&gt;gpu2-&gt;gpu4-&gt;gpu2-&gt;gpu4-&gt;gpu4-&gt;gpu4-&gt;gpu5-&gt;gpu4-&gt;gpu5-&gt;gpu5-&gt;gpu5-&gt;gpu5-&gt;gpu5-&gt;gpu5-&gt;gpu5-&gt;gpu5-&gt;gpu5-&gt;gpu5-&gt;gpu5</w:t>
      </w:r>
    </w:p>
    <w:p w14:paraId="71831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278" w:leftChars="139" w:right="0" w:firstLine="0" w:firstLineChars="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485AF6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278" w:leftChars="139" w:right="0" w:firstLine="0" w:firstLineChars="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03D2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278" w:leftChars="139" w:right="0" w:firstLine="0" w:firstLineChars="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776B4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278" w:leftChars="139" w:right="0" w:firstLine="0" w:firstLineChars="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759CE66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kern w:val="0"/>
          <w:sz w:val="28"/>
          <w:szCs w:val="28"/>
          <w:u w:val="single"/>
          <w:lang w:val="en-US" w:eastAsia="zh-CN" w:bidi="ar"/>
        </w:rPr>
        <w:t>ALGORITHM 7 :</w:t>
      </w:r>
    </w:p>
    <w:p w14:paraId="517100D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D79063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DYNAMIC PROGRAMMING TASK SCHEDULING </w:t>
      </w:r>
    </w:p>
    <w:p w14:paraId="41C2CC9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2" w:firstLineChars="20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ALGORITHM WRT TIME &amp; COST (DPTSA 1)</w:t>
      </w:r>
    </w:p>
    <w:p w14:paraId="6A0C9AA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 For N layers and 5 GPU’S )</w:t>
      </w:r>
    </w:p>
    <w:p w14:paraId="76A0BCC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0D8113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MATLAB Code :</w:t>
      </w:r>
    </w:p>
    <w:p w14:paraId="674AD14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A77917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function dptsa()</w:t>
      </w:r>
    </w:p>
    <w:p w14:paraId="1296BD5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clc;</w:t>
      </w:r>
    </w:p>
    <w:p w14:paraId="686F954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clear;</w:t>
      </w:r>
    </w:p>
    <w:p w14:paraId="324688B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close all;</w:t>
      </w:r>
    </w:p>
    <w:p w14:paraId="761245B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5235179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time_matrix = dlmread('</w:t>
      </w: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/>
        </w:rPr>
        <w:t>time10gpu5.txt</w:t>
      </w: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');</w:t>
      </w:r>
    </w:p>
    <w:p w14:paraId="2FD03B7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cost_matrix = dlmread(</w:t>
      </w: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/>
        </w:rPr>
        <w:t>'cost10gpu5.tx</w:t>
      </w: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t');</w:t>
      </w:r>
    </w:p>
    <w:p w14:paraId="0281B98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comm_matrix = [</w:t>
      </w:r>
    </w:p>
    <w:p w14:paraId="0A5D226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0, 3, 2, 4, 1;</w:t>
      </w:r>
    </w:p>
    <w:p w14:paraId="1CF44A6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4, 0, 1, 2, 3;</w:t>
      </w:r>
    </w:p>
    <w:p w14:paraId="25A41E8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3, 2, 0, 5, 2;</w:t>
      </w:r>
    </w:p>
    <w:p w14:paraId="09D49D5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5, 1, 4, 0, 3;</w:t>
      </w:r>
    </w:p>
    <w:p w14:paraId="608FA9D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2, 4, 3, 2, 0</w:t>
      </w:r>
    </w:p>
    <w:p w14:paraId="364F354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];</w:t>
      </w:r>
    </w:p>
    <w:p w14:paraId="0FAD5B5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layer_mem = ones(1, 10);</w:t>
      </w:r>
    </w:p>
    <w:p w14:paraId="3573C80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gpu_mem = [16, 24, 32, 16, 24];</w:t>
      </w:r>
    </w:p>
    <w:p w14:paraId="02FA700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lambda = </w:t>
      </w: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/>
        </w:rPr>
        <w:t>0.25</w:t>
      </w: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;</w:t>
      </w:r>
    </w:p>
    <w:p w14:paraId="7E0EBCA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10D75C4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tpot = time_matrix;</w:t>
      </w:r>
    </w:p>
    <w:p w14:paraId="4DE641F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comm = comm_matrix;</w:t>
      </w:r>
    </w:p>
    <w:p w14:paraId="36983BE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gpu_mem_initial = gpu_mem;</w:t>
      </w:r>
    </w:p>
    <w:p w14:paraId="4A1D5B2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735F4E8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num_layers = size(tpot, 1);</w:t>
      </w:r>
    </w:p>
    <w:p w14:paraId="24F3C67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num_gpus = size(tpot, 2);</w:t>
      </w:r>
    </w:p>
    <w:p w14:paraId="1F6E51E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16907FC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dp_cost = inf(num_layers, num_gpus);</w:t>
      </w:r>
    </w:p>
    <w:p w14:paraId="46D1EF8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dp_path = cell(num_layers, num_gpus);</w:t>
      </w:r>
    </w:p>
    <w:p w14:paraId="5B7533D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dp_rem_mem = cell(num_layers, num_gpus);</w:t>
      </w:r>
    </w:p>
    <w:p w14:paraId="72A9186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0F409A2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for g = 1:num_gpus</w:t>
      </w:r>
    </w:p>
    <w:p w14:paraId="7F5467B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if layer_mem(1) &lt;= gpu_mem_initial(g)</w:t>
      </w:r>
    </w:p>
    <w:p w14:paraId="56E128A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dp_cost(1, g) = tpot(1, g);</w:t>
      </w:r>
    </w:p>
    <w:p w14:paraId="70D0F20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dp_path{1, g} = g;</w:t>
      </w:r>
    </w:p>
    <w:p w14:paraId="269FDAD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dp_rem_mem{1, g} = gpu_mem_initial;</w:t>
      </w:r>
    </w:p>
    <w:p w14:paraId="7CCD4C4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dp_rem_mem{1, g}(g) = dp_rem_mem{1, g}(g) - </w:t>
      </w:r>
    </w:p>
    <w:p w14:paraId="16BF1B3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2872" w:firstLineChars="1026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layer_mem(1);</w:t>
      </w:r>
    </w:p>
    <w:p w14:paraId="09E97F3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end</w:t>
      </w:r>
    </w:p>
    <w:p w14:paraId="4717C06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end</w:t>
      </w:r>
    </w:p>
    <w:p w14:paraId="4ADAB74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51567D7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for l = 2:num_layers</w:t>
      </w:r>
    </w:p>
    <w:p w14:paraId="3E053B7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current_layer_mem = layer_mem(l);</w:t>
      </w:r>
    </w:p>
    <w:p w14:paraId="304A5EE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for current_gpu = 1:num_gpus</w:t>
      </w:r>
    </w:p>
    <w:p w14:paraId="1ABD360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if current_layer_mem &gt; gpu_mem_initial(current_gpu)</w:t>
      </w:r>
    </w:p>
    <w:p w14:paraId="44FADC8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continue;</w:t>
      </w:r>
    </w:p>
    <w:p w14:paraId="66E54FA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end</w:t>
      </w:r>
    </w:p>
    <w:p w14:paraId="3938829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for prev_gpu = 1:num_gpus</w:t>
      </w:r>
    </w:p>
    <w:p w14:paraId="6C7066D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if dp_cost(l-1, prev_gpu) ~= inf</w:t>
      </w:r>
    </w:p>
    <w:p w14:paraId="3908625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prev_rem_mem = dp_rem_mem{l-1, prev_gpu};</w:t>
      </w:r>
    </w:p>
    <w:p w14:paraId="5827F44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if current_layer_mem &lt;= </w:t>
      </w:r>
    </w:p>
    <w:p w14:paraId="2FC7F2C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3992" w:firstLineChars="1426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prev_rem_mem(current_gpu)</w:t>
      </w:r>
    </w:p>
    <w:p w14:paraId="739437F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transition_cost = tpot(l, current_gpu);</w:t>
      </w:r>
    </w:p>
    <w:p w14:paraId="0A6175A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if current_gpu ~= prev_gpu</w:t>
      </w:r>
    </w:p>
    <w:p w14:paraId="6E40911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    transition_cost = transition_cost + </w:t>
      </w:r>
    </w:p>
    <w:p w14:paraId="76E84EE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32" w:firstLineChars="1726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comm(prev_gpu, current_gpu);</w:t>
      </w:r>
    </w:p>
    <w:p w14:paraId="4DB927B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end</w:t>
      </w:r>
    </w:p>
    <w:p w14:paraId="3C35FB3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0D8C4E0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total_current_cost = dp_cost(l-1, prev_gpu) + </w:t>
      </w:r>
    </w:p>
    <w:p w14:paraId="344992D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32" w:firstLineChars="1726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transition_cost;</w:t>
      </w:r>
    </w:p>
    <w:p w14:paraId="1AFDCC7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7C4EB4D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if total_current_cost &lt; dp_cost(l, current_gpu)</w:t>
      </w:r>
    </w:p>
    <w:p w14:paraId="19B0395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    dp_cost(l, current_gpu) = </w:t>
      </w:r>
    </w:p>
    <w:p w14:paraId="56B3141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112" w:firstLineChars="1826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total_current_cost;</w:t>
      </w:r>
    </w:p>
    <w:p w14:paraId="60360D0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    dp_path{l, current_gpu} = [dp_path{l-1, </w:t>
      </w:r>
    </w:p>
    <w:p w14:paraId="7681196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72" w:firstLineChars="2026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prev_gpu}, current_gpu];</w:t>
      </w:r>
    </w:p>
    <w:p w14:paraId="4C4E1D0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    new_rem_mem = prev_rem_mem;</w:t>
      </w:r>
    </w:p>
    <w:p w14:paraId="2CAB954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    new_rem_mem(current_gpu) = </w:t>
      </w:r>
    </w:p>
    <w:p w14:paraId="3EB9A88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112" w:firstLineChars="1826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new_rem_mem(current_gpu) - </w:t>
      </w:r>
    </w:p>
    <w:p w14:paraId="59A1266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6232" w:firstLineChars="2226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current_layer_mem;</w:t>
      </w:r>
    </w:p>
    <w:p w14:paraId="6E0265E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    dp_rem_mem{l, current_gpu} = </w:t>
      </w:r>
    </w:p>
    <w:p w14:paraId="36566A7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392" w:firstLineChars="1926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new_rem_mem;</w:t>
      </w:r>
    </w:p>
    <w:p w14:paraId="3A21BB3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    end</w:t>
      </w:r>
    </w:p>
    <w:p w14:paraId="593F5E0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    end</w:t>
      </w:r>
    </w:p>
    <w:p w14:paraId="10E4774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    end</w:t>
      </w:r>
    </w:p>
    <w:p w14:paraId="4059385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end</w:t>
      </w:r>
    </w:p>
    <w:p w14:paraId="2317DC5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end</w:t>
      </w:r>
    </w:p>
    <w:p w14:paraId="0209C38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end</w:t>
      </w:r>
    </w:p>
    <w:p w14:paraId="7FF40FB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1BEE926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[min_total_cost, last_gpu_idx] = min(dp_cost(num_layers, :));</w:t>
      </w:r>
    </w:p>
    <w:p w14:paraId="078995D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4CF214B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if min_total_cost == inf</w:t>
      </w:r>
    </w:p>
    <w:p w14:paraId="68E3954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fprintf('No feasible path found under given constraints.\n');</w:t>
      </w:r>
    </w:p>
    <w:p w14:paraId="6D31A48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else</w:t>
      </w:r>
    </w:p>
    <w:p w14:paraId="62398C2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optimal_path = dp_path{num_layers, last_gpu_idx};</w:t>
      </w:r>
    </w:p>
    <w:p w14:paraId="5840518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15B2EE0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fprintf('Optimal Path : ');</w:t>
      </w:r>
    </w:p>
    <w:p w14:paraId="174C940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fprintf('GPU%d ', optimal_path);</w:t>
      </w:r>
    </w:p>
    <w:p w14:paraId="065F4E4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fprintf('\n');</w:t>
      </w:r>
    </w:p>
    <w:p w14:paraId="1C82A00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fprintf('DPTSA Value: %.2f ms\n', min_total_cost);</w:t>
      </w:r>
    </w:p>
    <w:p w14:paraId="547540C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3F4B1F2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final_mem_check = gpu_mem_initial;</w:t>
      </w:r>
    </w:p>
    <w:p w14:paraId="497C3BB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for l_idx = 1:num_layers</w:t>
      </w:r>
    </w:p>
    <w:p w14:paraId="4C1912D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assigned_gpu = optimal_path(l_idx);</w:t>
      </w:r>
    </w:p>
    <w:p w14:paraId="5016D46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    final_mem_check(assigned_gpu) = </w:t>
      </w:r>
    </w:p>
    <w:p w14:paraId="207ADD4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2872" w:firstLineChars="1026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final_mem_check(assigned_gpu) - layer_mem(l_idx);</w:t>
      </w:r>
    </w:p>
    <w:p w14:paraId="251240A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    end</w:t>
      </w:r>
    </w:p>
    <w:p w14:paraId="36342EB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 xml:space="preserve">    end</w:t>
      </w:r>
    </w:p>
    <w:p w14:paraId="0E297AB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/>
        </w:rPr>
        <w:t>end</w:t>
      </w:r>
    </w:p>
    <w:p w14:paraId="6A25784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 </w:t>
      </w:r>
    </w:p>
    <w:p w14:paraId="4B3A70F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 OUTPUT :</w:t>
      </w:r>
    </w:p>
    <w:p w14:paraId="17FFA48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</w:p>
    <w:p w14:paraId="148CD72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sz w:val="28"/>
          <w:szCs w:val="28"/>
        </w:rPr>
      </w:pPr>
      <w:r>
        <w:rPr>
          <w:rFonts w:hint="default"/>
          <w:lang w:val="en-US"/>
        </w:rPr>
        <w:t xml:space="preserve">    </w:t>
      </w:r>
      <w:r>
        <w:rPr>
          <w:sz w:val="28"/>
          <w:szCs w:val="28"/>
        </w:rPr>
        <w:drawing>
          <wp:inline distT="0" distB="0" distL="114300" distR="114300">
            <wp:extent cx="1752600" cy="400050"/>
            <wp:effectExtent l="0" t="0" r="0" b="6350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22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0" w:right="0" w:firstLine="400"/>
        <w:jc w:val="left"/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Optimal Path</w:t>
      </w: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 xml:space="preserve"> : GPU5 GPU5 GPU5 GPU5 GPU5 GPU5 GPU5 GPU5 </w:t>
      </w:r>
    </w:p>
    <w:p w14:paraId="2DB6B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0" w:right="0" w:firstLine="400"/>
        <w:jc w:val="left"/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>GPU5 GPU5 GPU5 GPU5 GPU5 GPU5 GPU5 GPU5 GPU5 GPU5 GPU5</w:t>
      </w:r>
    </w:p>
    <w:p w14:paraId="4DB6F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 xml:space="preserve">GPU5 GPU5 GPU5 GPU5 GPU5 GPU4 GPU4 GPU4 GPU2 GPU2 GPU2 </w:t>
      </w:r>
    </w:p>
    <w:p w14:paraId="725F8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 xml:space="preserve">GPU2 GPU2 GPU2 GPU2 GPU2 GPU2 GPU2 GPU2 GPU2 GPU2 GPU2 </w:t>
      </w:r>
    </w:p>
    <w:p w14:paraId="062ECB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 xml:space="preserve">GPU2 GPU2 GPU2 GPU2 GPU2 GPU2 GPU2 GPU2 GPU2 GPU2 GPU4 </w:t>
      </w:r>
    </w:p>
    <w:p w14:paraId="6F52BD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 xml:space="preserve">GPU4 GPU4 GPU4 GPU4 GPU4 GPU4 GPU4 GPU4 GPU4 GPU4 GPU4 </w:t>
      </w:r>
    </w:p>
    <w:p w14:paraId="6C32B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 xml:space="preserve">GPU1 GPU1 GPU1 GPU1 GPU1 GPU1 GPU1 GPU1 GPU1 GPU1 GPU1 </w:t>
      </w:r>
    </w:p>
    <w:p w14:paraId="6AF21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 xml:space="preserve">GPU1 GPU1 GPU1 GPU1 GPU1 GPU3 GPU3 GPU3 GPU3 GPU3 GPU3 </w:t>
      </w:r>
    </w:p>
    <w:p w14:paraId="663EBD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 xml:space="preserve">GPU3 GPU3 GPU3 GPU3 GPU3 GPU3 GPU3 GPU3 GPU3 GPU3 GPU3 </w:t>
      </w:r>
    </w:p>
    <w:p w14:paraId="5F43A1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>GPU3 GPU3 GPU3 GPU3</w:t>
      </w:r>
    </w:p>
    <w:p w14:paraId="00FB3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DPTSA Value</w:t>
      </w:r>
      <w:r>
        <w:rPr>
          <w:rFonts w:hint="default" w:ascii="Consolas" w:hAnsi="Consolas" w:eastAsia="Consolas" w:cs="Consolas"/>
          <w:i w:val="0"/>
          <w:iCs w:val="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339.50 ms</w:t>
      </w:r>
    </w:p>
    <w:p w14:paraId="16A684A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/>
          <w:lang w:val="en-US" w:eastAsia="zh-CN"/>
        </w:rPr>
        <w:sectPr>
          <w:pgSz w:w="11906" w:h="16838"/>
          <w:pgMar w:top="1440" w:right="1368" w:bottom="1440" w:left="1368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</w:p>
    <w:p w14:paraId="0C51007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/>
          <w:lang w:val="en-US" w:eastAsia="zh-CN"/>
        </w:rPr>
      </w:pPr>
    </w:p>
    <w:p w14:paraId="4E34894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2" w:firstLineChars="150"/>
        <w:jc w:val="left"/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黑体" w:cs="Times New Roman"/>
          <w:b/>
          <w:bCs/>
          <w:i w:val="0"/>
          <w:iCs w:val="0"/>
          <w:color w:val="000000"/>
          <w:kern w:val="0"/>
          <w:sz w:val="28"/>
          <w:szCs w:val="28"/>
          <w:u w:val="single"/>
          <w:lang w:val="en-US" w:eastAsia="zh-CN" w:bidi="ar"/>
        </w:rPr>
        <w:t>ALGORITHM 8 :</w:t>
      </w:r>
    </w:p>
    <w:p w14:paraId="0C4E252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C7E6C6C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2" w:firstLineChars="15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IMPROVED DYNAMIC PROGRAMMING TASK SCHEDULING </w:t>
      </w:r>
    </w:p>
    <w:p w14:paraId="3A2C1B5D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2" w:firstLineChars="15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ALGORITHM WRT TIME &amp; COST (IDPTSA 1)</w:t>
      </w:r>
    </w:p>
    <w:p w14:paraId="74DAE6BA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15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 For N layers and 5 GPU’S  [IDPTSA =GHSPA(Logic) + DPTSA])</w:t>
      </w:r>
    </w:p>
    <w:p w14:paraId="787E749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560"/>
        <w:jc w:val="left"/>
        <w:rPr>
          <w:rFonts w:hint="default" w:ascii="Times New Roman" w:hAnsi="Times New Roman" w:eastAsia="黑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0223B22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22" w:firstLineChars="150"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MATLAB Code :</w:t>
      </w:r>
    </w:p>
    <w:p w14:paraId="46EA222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5E8412E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function dptsa()</w:t>
      </w:r>
    </w:p>
    <w:p w14:paraId="6C32803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clc;</w:t>
      </w:r>
    </w:p>
    <w:p w14:paraId="6E5685C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clear;</w:t>
      </w:r>
    </w:p>
    <w:p w14:paraId="7842C57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close all;</w:t>
      </w:r>
    </w:p>
    <w:p w14:paraId="73B98FB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FCC6E1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time_matrix = dlmread('time100gpu5.txt');</w:t>
      </w:r>
    </w:p>
    <w:p w14:paraId="05F7A09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cost_matrix = dlmread('cost100gpu5.txt');</w:t>
      </w:r>
    </w:p>
    <w:p w14:paraId="1C63A54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comm_matrix = [</w:t>
      </w:r>
    </w:p>
    <w:p w14:paraId="0876564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0, 3, 2, 4, 1;</w:t>
      </w:r>
    </w:p>
    <w:p w14:paraId="464C163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4, 0, 1, 2, 3;</w:t>
      </w:r>
    </w:p>
    <w:p w14:paraId="01AE269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3, 2, 0, 5, 2;</w:t>
      </w:r>
    </w:p>
    <w:p w14:paraId="75B2597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5, 1, 4, 0, 3;</w:t>
      </w:r>
    </w:p>
    <w:p w14:paraId="11046B1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2, 4, 3, 2, 0</w:t>
      </w:r>
    </w:p>
    <w:p w14:paraId="3854E399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];</w:t>
      </w:r>
    </w:p>
    <w:p w14:paraId="19E44A3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layer_mem = ones(1, 100);</w:t>
      </w:r>
    </w:p>
    <w:p w14:paraId="7E2ADBD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gpu_mem = [16, 24, 32, 16, 24];</w:t>
      </w:r>
    </w:p>
    <w:p w14:paraId="524A73F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lambda = 0.25;</w:t>
      </w:r>
    </w:p>
    <w:p w14:paraId="2F83091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8223A7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tpot = time_matrix;</w:t>
      </w:r>
    </w:p>
    <w:p w14:paraId="70DBF515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comm = comm_matrix;</w:t>
      </w:r>
    </w:p>
    <w:p w14:paraId="6A023B2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gpu_mem_initial = gpu_mem;</w:t>
      </w:r>
    </w:p>
    <w:p w14:paraId="5976398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E61950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num_layers = size(tpot, 1);</w:t>
      </w:r>
    </w:p>
    <w:p w14:paraId="6586541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num_gpus = size(tpot, 2);</w:t>
      </w:r>
    </w:p>
    <w:p w14:paraId="0D4FEE7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BE8671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dp_cost = inf(num_layers, num_gpus);</w:t>
      </w:r>
    </w:p>
    <w:p w14:paraId="45B2872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dp_path = cell(num_layers, num_gpus);</w:t>
      </w:r>
    </w:p>
    <w:p w14:paraId="5EBAE9A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dp_rem_mem = cell(num_layers, num_gpus);</w:t>
      </w:r>
    </w:p>
    <w:p w14:paraId="29D91C69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FE1751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for g = 1:num_gpus</w:t>
      </w:r>
    </w:p>
    <w:p w14:paraId="6B84E79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dp_cost(1, g) = lambda * time_matrix(1, g) + (1 - lambda) * </w:t>
      </w:r>
    </w:p>
    <w:p w14:paraId="408F6E36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660" w:firstLineChars="95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cost_matrix(1, g);</w:t>
      </w:r>
    </w:p>
    <w:p w14:paraId="59E9800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</w:t>
      </w:r>
    </w:p>
    <w:p w14:paraId="06BDED7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dp_path{1, g} = g;</w:t>
      </w:r>
    </w:p>
    <w:p w14:paraId="55303DC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dp_rem_mem{1, g} = gpu_mem_initial;</w:t>
      </w:r>
    </w:p>
    <w:p w14:paraId="774A807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dp_rem_mem{1, g}(g) = dp_rem_mem{1, g}(g) - layer_mem(1);</w:t>
      </w:r>
    </w:p>
    <w:p w14:paraId="015FD8C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end</w:t>
      </w:r>
    </w:p>
    <w:p w14:paraId="377D861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9FC681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for l = 2:num_layers</w:t>
      </w:r>
    </w:p>
    <w:p w14:paraId="21C18AF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current_layer_mem = layer_mem(l);</w:t>
      </w:r>
    </w:p>
    <w:p w14:paraId="3371E21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for current_gpu = 1:num_gpus</w:t>
      </w:r>
    </w:p>
    <w:p w14:paraId="3879EA8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if current_layer_mem &gt; gpu_mem_initial(current_gpu)</w:t>
      </w:r>
    </w:p>
    <w:p w14:paraId="3A2B0C79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continue;</w:t>
      </w:r>
    </w:p>
    <w:p w14:paraId="3D025AB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end</w:t>
      </w:r>
    </w:p>
    <w:p w14:paraId="4BB8893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for prev_gpu = 1:num_gpus</w:t>
      </w:r>
    </w:p>
    <w:p w14:paraId="0431D79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if dp_cost(l-1, prev_gpu) ~= inf</w:t>
      </w:r>
    </w:p>
    <w:p w14:paraId="033C812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prev_rem_mem = dp_rem_mem{l-1, prev_gpu};</w:t>
      </w:r>
    </w:p>
    <w:p w14:paraId="3750C7D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if current_layer_mem &lt;= prev_rem_mem(current_gpu)</w:t>
      </w:r>
    </w:p>
    <w:p w14:paraId="5AC0BED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</w:t>
      </w:r>
    </w:p>
    <w:p w14:paraId="1077B83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exec_time_current = time_matrix(l, current_gpu);</w:t>
      </w:r>
    </w:p>
    <w:p w14:paraId="013FCAA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</w:t>
      </w:r>
    </w:p>
    <w:p w14:paraId="5DC53B2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resource_cost_current = cost_matrix(l, </w:t>
      </w:r>
    </w:p>
    <w:p w14:paraId="137A3DC8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6300" w:firstLineChars="225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current_gpu);</w:t>
      </w:r>
    </w:p>
    <w:p w14:paraId="1921809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</w:t>
      </w:r>
    </w:p>
    <w:p w14:paraId="0A9A3CA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comm_cost = 0;</w:t>
      </w:r>
    </w:p>
    <w:p w14:paraId="7874111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if current_gpu ~= prev_gpu</w:t>
      </w:r>
    </w:p>
    <w:p w14:paraId="5BD94F9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    comm_cost = comm_matrix(prev_gpu, </w:t>
      </w:r>
    </w:p>
    <w:p w14:paraId="023A1C15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740" w:firstLineChars="205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current_gpu);</w:t>
      </w:r>
    </w:p>
    <w:p w14:paraId="5BD99F0D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end</w:t>
      </w:r>
    </w:p>
    <w:p w14:paraId="6145353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</w:t>
      </w:r>
    </w:p>
    <w:p w14:paraId="61DD6C2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weighted_transition_cost = lambda * </w:t>
      </w:r>
    </w:p>
    <w:p w14:paraId="52581681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3360" w:firstLineChars="12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(exec_time_current + comm_cost) + (1 - </w:t>
      </w:r>
    </w:p>
    <w:p w14:paraId="336C41F7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00" w:firstLineChars="20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lambda) * </w:t>
      </w:r>
    </w:p>
    <w:p w14:paraId="6C89D547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600" w:firstLineChars="20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resource_cost_current;</w:t>
      </w:r>
    </w:p>
    <w:p w14:paraId="70BE986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</w:t>
      </w:r>
    </w:p>
    <w:p w14:paraId="4B8838C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total_current_cost = dp_cost(l-1, prev_gpu) + </w:t>
      </w:r>
    </w:p>
    <w:p w14:paraId="49180F0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040" w:firstLineChars="18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weighted_transition_cost;</w:t>
      </w:r>
    </w:p>
    <w:p w14:paraId="0B7D024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35E810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if total_current_cost &lt; dp_cost(l, current_gpu)</w:t>
      </w:r>
    </w:p>
    <w:p w14:paraId="7107D44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    dp_cost(l, current_gpu) = total_current_cost;</w:t>
      </w:r>
    </w:p>
    <w:p w14:paraId="0A829AA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    dp_path{l, current_gpu} = [dp_path{l-1, </w:t>
      </w:r>
    </w:p>
    <w:p w14:paraId="394834C5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740" w:firstLineChars="205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prev_gpu}, current_gpu];</w:t>
      </w:r>
    </w:p>
    <w:p w14:paraId="4D38856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    new_rem_mem = prev_rem_mem;</w:t>
      </w:r>
    </w:p>
    <w:p w14:paraId="15A2D71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    new_rem_mem(current_gpu) = </w:t>
      </w:r>
    </w:p>
    <w:p w14:paraId="3FBDCA32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340" w:firstLineChars="155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new_rem_mem(current_gpu) - </w:t>
      </w:r>
    </w:p>
    <w:p w14:paraId="26E29243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5180" w:firstLineChars="185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current_layer_mem;</w:t>
      </w:r>
    </w:p>
    <w:p w14:paraId="7AFFAE7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    dp_rem_mem{l, current_gpu} = </w:t>
      </w:r>
    </w:p>
    <w:p w14:paraId="142E5A50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4480" w:firstLineChars="16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new_rem_mem;</w:t>
      </w:r>
    </w:p>
    <w:p w14:paraId="3439524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 end</w:t>
      </w:r>
    </w:p>
    <w:p w14:paraId="5ED52D1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end</w:t>
      </w:r>
    </w:p>
    <w:p w14:paraId="6757FBD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end</w:t>
      </w:r>
    </w:p>
    <w:p w14:paraId="044EA06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end</w:t>
      </w:r>
    </w:p>
    <w:p w14:paraId="19CDE94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end</w:t>
      </w:r>
    </w:p>
    <w:p w14:paraId="21F0B8B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end</w:t>
      </w:r>
    </w:p>
    <w:p w14:paraId="0A9C6D3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9FFC5B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[min_total_cost, last_gpu_idx] = min(dp_cost(num_layers, :));</w:t>
      </w:r>
    </w:p>
    <w:p w14:paraId="658360B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EF9996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if min_total_cost == inf</w:t>
      </w:r>
    </w:p>
    <w:p w14:paraId="0A91C0C8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fprintf('No feasible path found under given constraints.\n');</w:t>
      </w:r>
    </w:p>
    <w:p w14:paraId="4776930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else</w:t>
      </w:r>
    </w:p>
    <w:p w14:paraId="0085FAB4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optimal_path = dp_path{num_layers, last_gpu_idx};</w:t>
      </w:r>
    </w:p>
    <w:p w14:paraId="7295818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D6D5FA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fprintf('Optimal Path : ');</w:t>
      </w:r>
    </w:p>
    <w:p w14:paraId="62E7E94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fprintf('GPU%d ', optimal_path);</w:t>
      </w:r>
    </w:p>
    <w:p w14:paraId="6ED86837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fprintf('\n');</w:t>
      </w:r>
    </w:p>
    <w:p w14:paraId="461E181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fprintf('IDPTSA Value : %.2f\n', min_total_cost);</w:t>
      </w:r>
    </w:p>
    <w:p w14:paraId="1528891B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E03CBA6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final_mem_check = gpu_mem_initial;</w:t>
      </w:r>
    </w:p>
    <w:p w14:paraId="46688FD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for l_idx = 1:num_layers</w:t>
      </w:r>
    </w:p>
    <w:p w14:paraId="4056EAE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assigned_gpu = optimal_path(l_idx);</w:t>
      </w:r>
    </w:p>
    <w:p w14:paraId="282F1EC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final_mem_check(assigned_gpu) = </w:t>
      </w:r>
    </w:p>
    <w:p w14:paraId="1398040B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2800" w:firstLineChars="100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final_mem_check(assigned_gpu) - layer_mem(l_idx);</w:t>
      </w:r>
    </w:p>
    <w:p w14:paraId="4289D4E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end</w:t>
      </w:r>
    </w:p>
    <w:p w14:paraId="2FD4BE5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end</w:t>
      </w:r>
    </w:p>
    <w:p w14:paraId="347C923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end</w:t>
      </w:r>
    </w:p>
    <w:p w14:paraId="27F40CE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OUTPUT :</w:t>
      </w:r>
    </w:p>
    <w:p w14:paraId="4C941ACE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</w:p>
    <w:p w14:paraId="0390E080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 </w:t>
      </w:r>
      <w:r>
        <w:drawing>
          <wp:inline distT="0" distB="0" distL="114300" distR="114300">
            <wp:extent cx="1799590" cy="375285"/>
            <wp:effectExtent l="0" t="0" r="3810" b="5715"/>
            <wp:docPr id="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8D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0" w:right="0" w:firstLine="44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Optimal Path : GPU3 GPU3 GPU1 GPU1 GPU1 GPU1 GPU1 GPU2 </w:t>
      </w:r>
    </w:p>
    <w:p w14:paraId="602D6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0" w:right="0" w:firstLine="44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GPU3 GPU3 GPU3 GPU3 GPU1 GPU1 GPU1 GPU1 GPU1 GPU2 GPU3 </w:t>
      </w:r>
    </w:p>
    <w:p w14:paraId="60A76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0" w:right="0" w:firstLine="44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GPU3 GPU3 GPU3 GPU1 GPU1 GPU1 GPU1 GPU1 GPU2 GPU3 GPU3 </w:t>
      </w:r>
    </w:p>
    <w:p w14:paraId="401139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0" w:right="0" w:firstLine="44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GPU3 GPU3 GPU1 GPU2 GPU3 GPU3 GPU4 GPU2 GPU3 GPU3 GPU3</w:t>
      </w:r>
    </w:p>
    <w:p w14:paraId="02854F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  GPU3 GPU3 GPU2 GPU3 GPU3 GPU4 GPU2 GPU3 GPU3 GPU3 GPU3 </w:t>
      </w:r>
    </w:p>
    <w:p w14:paraId="7D1DA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GPU3 GPU2 GPU3 GPU3 GPU4 GPU2 GPU3 GPU3 GPU4 GPU4 GPU4 </w:t>
      </w:r>
    </w:p>
    <w:p w14:paraId="2CE8D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GPU2 GPU2 GPU2 GPU4 GPU2 GPU4 GPU4 GPU4 GPU4 GPU4 GPU2</w:t>
      </w:r>
    </w:p>
    <w:p w14:paraId="6E6BD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420" w:firstLineChars="15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GPU2 GPU2 GPU4 GPU2 GPU4 GPU4 GPU4 GPU2 GPU2 GPU2 GPU2 GPU2 GPU2 GPU2 GPU5 GPU5 GPU5 GPU5 GPU5 GPU5 GPU5 GPU5 GPU5</w:t>
      </w:r>
    </w:p>
    <w:p w14:paraId="61ACB1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left="556" w:leftChars="278" w:right="0" w:firstLine="0" w:firstLineChars="0"/>
        <w:jc w:val="left"/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GPU5 GPU5 GPU5</w:t>
      </w:r>
      <w:r>
        <w:rPr>
          <w:rFonts w:hint="default" w:ascii="Consolas" w:hAnsi="Consolas" w:eastAsia="Consolas" w:cs="Consolas"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/>
          <w:bCs/>
          <w:i w:val="0"/>
          <w:iCs w:val="0"/>
          <w:color w:val="808080" w:themeColor="text1" w:themeTint="80"/>
          <w:kern w:val="0"/>
          <w:sz w:val="28"/>
          <w:szCs w:val="28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IDPTSA Value : 345.50</w:t>
      </w:r>
    </w:p>
    <w:p w14:paraId="75685466">
      <w:pPr>
        <w:keepNext/>
        <w:keepLines/>
        <w:widowControl/>
        <w:suppressLineNumbers/>
        <w:spacing w:beforeLines="0" w:afterLines="0"/>
        <w:jc w:val="left"/>
        <w:rPr>
          <w:rFonts w:hint="default" w:ascii="Times New Roman" w:hAnsi="Times New Roman" w:eastAsia="Times New Roman"/>
          <w:b/>
          <w:color w:val="000000"/>
          <w:sz w:val="28"/>
          <w:szCs w:val="24"/>
        </w:rPr>
      </w:pPr>
    </w:p>
    <w:p w14:paraId="0B1A4784">
      <w:pPr>
        <w:keepNext/>
        <w:keepLines/>
        <w:widowControl/>
        <w:suppressLineNumbers/>
        <w:spacing w:beforeLines="0" w:afterLines="0"/>
        <w:ind w:firstLine="281"/>
        <w:jc w:val="left"/>
        <w:rPr>
          <w:rFonts w:hint="default" w:ascii="Times New Roman" w:hAnsi="Times New Roman" w:eastAsia="Times New Roman"/>
          <w:b/>
          <w:color w:val="FF0000"/>
          <w:sz w:val="28"/>
          <w:szCs w:val="24"/>
          <w:highlight w:val="none"/>
          <w:u w:val="none"/>
          <w:lang w:val="en-US"/>
        </w:rPr>
      </w:pPr>
      <w:r>
        <w:rPr>
          <w:rFonts w:hint="default" w:ascii="Times New Roman" w:hAnsi="Times New Roman" w:eastAsia="Times New Roman"/>
          <w:b/>
          <w:color w:val="FF0000"/>
          <w:sz w:val="28"/>
          <w:szCs w:val="24"/>
          <w:highlight w:val="none"/>
          <w:u w:val="none"/>
          <w:lang w:val="en-US"/>
        </w:rPr>
        <w:t>ALL IN ONE CODE ( For 5 layers and 5 gpu’s )</w:t>
      </w:r>
    </w:p>
    <w:p w14:paraId="70F0A11E">
      <w:pPr>
        <w:keepNext/>
        <w:keepLines/>
        <w:widowControl/>
        <w:suppressLineNumbers/>
        <w:spacing w:beforeLines="0" w:afterLines="0"/>
        <w:ind w:firstLine="281"/>
        <w:jc w:val="left"/>
        <w:rPr>
          <w:rFonts w:hint="default" w:ascii="Times New Roman" w:hAnsi="Times New Roman" w:eastAsia="Times New Roman"/>
          <w:b/>
          <w:color w:val="000000"/>
          <w:sz w:val="28"/>
          <w:szCs w:val="24"/>
          <w:u w:val="single"/>
          <w:lang w:val="en-US"/>
        </w:rPr>
      </w:pPr>
    </w:p>
    <w:p w14:paraId="62BABACD">
      <w:pPr>
        <w:keepNext/>
        <w:keepLines/>
        <w:widowControl/>
        <w:suppressLineNumbers/>
        <w:spacing w:beforeLines="0" w:afterLines="0"/>
        <w:ind w:firstLine="281"/>
        <w:jc w:val="left"/>
        <w:rPr>
          <w:rFonts w:hint="default" w:ascii="Times New Roman" w:hAnsi="Times New Roman" w:eastAsia="Times New Roman"/>
          <w:b/>
          <w:color w:val="000000"/>
          <w:sz w:val="28"/>
          <w:szCs w:val="24"/>
          <w:u w:val="single"/>
          <w:lang w:val="en-US"/>
        </w:rPr>
      </w:pPr>
      <w:r>
        <w:rPr>
          <w:rFonts w:hint="default" w:ascii="Times New Roman" w:hAnsi="Times New Roman" w:eastAsia="Times New Roman"/>
          <w:b/>
          <w:color w:val="000000"/>
          <w:sz w:val="28"/>
          <w:szCs w:val="24"/>
          <w:u w:val="single"/>
          <w:lang w:val="en-US"/>
        </w:rPr>
        <w:t>ALGORITHM (I) :</w:t>
      </w:r>
    </w:p>
    <w:p w14:paraId="520480B4">
      <w:pPr>
        <w:keepNext/>
        <w:keepLines/>
        <w:widowControl/>
        <w:suppressLineNumbers/>
        <w:spacing w:beforeLines="0" w:afterLines="0"/>
        <w:ind w:firstLine="281"/>
        <w:jc w:val="left"/>
        <w:rPr>
          <w:rFonts w:hint="default" w:ascii="Times New Roman" w:hAnsi="Times New Roman" w:eastAsia="Times New Roman"/>
          <w:b/>
          <w:color w:val="000000"/>
          <w:sz w:val="28"/>
          <w:szCs w:val="24"/>
        </w:rPr>
      </w:pPr>
    </w:p>
    <w:p w14:paraId="6C54B488">
      <w:pPr>
        <w:keepNext/>
        <w:keepLines/>
        <w:widowControl/>
        <w:suppressLineNumbers/>
        <w:spacing w:beforeLines="0" w:afterLines="0"/>
        <w:ind w:firstLine="281"/>
        <w:jc w:val="left"/>
        <w:rPr>
          <w:rFonts w:hint="default" w:ascii="Times New Roman" w:hAnsi="Times New Roman" w:eastAsia="Times New Roman"/>
          <w:b/>
          <w:color w:val="000000"/>
          <w:sz w:val="28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8"/>
          <w:szCs w:val="24"/>
        </w:rPr>
        <w:t>GREEDY HEURISTIC SHORTEST PATH ALGORITHM WRT</w:t>
      </w:r>
    </w:p>
    <w:p w14:paraId="1BF36F70">
      <w:pPr>
        <w:keepNext/>
        <w:keepLines/>
        <w:widowControl/>
        <w:suppressLineNumbers/>
        <w:spacing w:beforeLines="0" w:afterLines="0"/>
        <w:ind w:firstLine="281"/>
        <w:jc w:val="left"/>
        <w:rPr>
          <w:rFonts w:hint="default" w:ascii="Times New Roman" w:hAnsi="Times New Roman" w:eastAsia="Times New Roman"/>
          <w:b/>
          <w:color w:val="000000"/>
          <w:sz w:val="28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8"/>
          <w:szCs w:val="24"/>
        </w:rPr>
        <w:t>TIME &amp; COST (GHSPA_T &amp; W)</w:t>
      </w:r>
    </w:p>
    <w:p w14:paraId="2E613B46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/>
          <w:sz w:val="28"/>
          <w:szCs w:val="24"/>
        </w:rPr>
      </w:pPr>
      <w:r>
        <w:rPr>
          <w:rFonts w:hint="default" w:ascii="Times New Roman" w:hAnsi="Times New Roman" w:eastAsia="Times New Roman"/>
          <w:color w:val="000000"/>
          <w:sz w:val="28"/>
          <w:szCs w:val="24"/>
        </w:rPr>
        <w:t xml:space="preserve">( For </w:t>
      </w:r>
      <w:r>
        <w:rPr>
          <w:rFonts w:hint="default" w:ascii="Times New Roman" w:hAnsi="Times New Roman" w:eastAsia="Times New Roman"/>
          <w:color w:val="000000"/>
          <w:sz w:val="28"/>
          <w:szCs w:val="24"/>
          <w:lang w:val="en-US"/>
        </w:rPr>
        <w:t xml:space="preserve">5 </w:t>
      </w:r>
      <w:r>
        <w:rPr>
          <w:rFonts w:hint="default" w:ascii="Times New Roman" w:hAnsi="Times New Roman" w:eastAsia="Times New Roman"/>
          <w:color w:val="000000"/>
          <w:sz w:val="28"/>
          <w:szCs w:val="24"/>
        </w:rPr>
        <w:t>layers and 5 GPU’S )</w:t>
      </w:r>
    </w:p>
    <w:p w14:paraId="0D32B5AF">
      <w:pPr>
        <w:keepNext/>
        <w:keepLines/>
        <w:widowControl/>
        <w:suppressLineNumbers/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8"/>
          <w:szCs w:val="24"/>
          <w:lang w:val="en-US"/>
        </w:rPr>
      </w:pPr>
    </w:p>
    <w:p w14:paraId="2799BA3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color w:val="000000"/>
          <w:sz w:val="28"/>
          <w:szCs w:val="24"/>
          <w:u w:val="single"/>
          <w:lang w:val="en-US"/>
        </w:rPr>
      </w:pPr>
      <w:r>
        <w:rPr>
          <w:rFonts w:hint="default" w:ascii="Times New Roman" w:hAnsi="Times New Roman" w:eastAsia="Times New Roman"/>
          <w:b/>
          <w:color w:val="000000"/>
          <w:sz w:val="28"/>
          <w:szCs w:val="24"/>
          <w:u w:val="single"/>
          <w:lang w:val="en-US"/>
        </w:rPr>
        <w:t>ALGORITHM (II) :</w:t>
      </w:r>
    </w:p>
    <w:p w14:paraId="64E1B84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 w:ascii="Times New Roman" w:hAnsi="Times New Roman" w:eastAsia="Times New Roman"/>
          <w:b/>
          <w:color w:val="000000"/>
          <w:sz w:val="28"/>
          <w:szCs w:val="24"/>
          <w:u w:val="single"/>
          <w:lang w:val="en-US"/>
        </w:rPr>
      </w:pPr>
    </w:p>
    <w:p w14:paraId="4EA28BE7">
      <w:pPr>
        <w:keepNext/>
        <w:keepLines/>
        <w:widowControl/>
        <w:suppressLineNumbers/>
        <w:spacing w:beforeLines="0" w:afterLines="0"/>
        <w:ind w:firstLine="281"/>
        <w:jc w:val="left"/>
        <w:rPr>
          <w:rFonts w:hint="default" w:ascii="Times New Roman" w:hAnsi="Times New Roman" w:eastAsia="Times New Roman"/>
          <w:b/>
          <w:color w:val="000000"/>
          <w:sz w:val="28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IMPROVED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/>
          <w:color w:val="000000"/>
          <w:sz w:val="28"/>
          <w:szCs w:val="24"/>
        </w:rPr>
        <w:t>GREEDY HEURISTIC SHORTEST PATH</w:t>
      </w:r>
    </w:p>
    <w:p w14:paraId="3BA6C914">
      <w:pPr>
        <w:keepNext/>
        <w:keepLines/>
        <w:widowControl/>
        <w:suppressLineNumbers/>
        <w:spacing w:beforeLines="0" w:afterLines="0"/>
        <w:ind w:firstLine="280" w:firstLineChars="100"/>
        <w:jc w:val="left"/>
        <w:rPr>
          <w:rFonts w:hint="default" w:ascii="Times New Roman" w:hAnsi="Times New Roman" w:eastAsia="Times New Roman"/>
          <w:b/>
          <w:color w:val="000000"/>
          <w:sz w:val="28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8"/>
          <w:szCs w:val="24"/>
        </w:rPr>
        <w:t xml:space="preserve"> ALGORITHM WRT TIME &amp; COST (GHSPA_T &amp; W)</w:t>
      </w:r>
    </w:p>
    <w:p w14:paraId="554247F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/>
          <w:sz w:val="28"/>
          <w:szCs w:val="24"/>
        </w:rPr>
      </w:pPr>
      <w:r>
        <w:rPr>
          <w:rFonts w:hint="default" w:ascii="Times New Roman" w:hAnsi="Times New Roman" w:eastAsia="Times New Roman"/>
          <w:color w:val="000000"/>
          <w:sz w:val="28"/>
          <w:szCs w:val="24"/>
        </w:rPr>
        <w:t xml:space="preserve">( For </w:t>
      </w:r>
      <w:r>
        <w:rPr>
          <w:rFonts w:hint="default" w:ascii="Times New Roman" w:hAnsi="Times New Roman" w:eastAsia="Times New Roman"/>
          <w:color w:val="000000"/>
          <w:sz w:val="28"/>
          <w:szCs w:val="24"/>
          <w:lang w:val="en-US"/>
        </w:rPr>
        <w:t xml:space="preserve">5 </w:t>
      </w:r>
      <w:r>
        <w:rPr>
          <w:rFonts w:hint="default" w:ascii="Times New Roman" w:hAnsi="Times New Roman" w:eastAsia="Times New Roman"/>
          <w:color w:val="000000"/>
          <w:sz w:val="28"/>
          <w:szCs w:val="24"/>
        </w:rPr>
        <w:t>layers and 5 GPU’S )</w:t>
      </w:r>
    </w:p>
    <w:p w14:paraId="0AB0717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/>
          <w:sz w:val="28"/>
          <w:szCs w:val="24"/>
        </w:rPr>
      </w:pPr>
    </w:p>
    <w:p w14:paraId="36A30D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color w:val="000000"/>
          <w:sz w:val="28"/>
          <w:szCs w:val="24"/>
          <w:u w:val="none"/>
          <w:lang w:val="en-US"/>
        </w:rPr>
      </w:pPr>
      <w:r>
        <w:rPr>
          <w:rFonts w:hint="default" w:ascii="Times New Roman" w:hAnsi="Times New Roman" w:eastAsia="Times New Roman"/>
          <w:b/>
          <w:color w:val="000000"/>
          <w:sz w:val="28"/>
          <w:szCs w:val="24"/>
          <w:u w:val="single"/>
          <w:lang w:val="en-US"/>
        </w:rPr>
        <w:t>ALGORITHM (III) :</w:t>
      </w:r>
    </w:p>
    <w:p w14:paraId="76C80C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color w:val="000000"/>
          <w:sz w:val="28"/>
          <w:szCs w:val="24"/>
          <w:u w:val="single"/>
          <w:lang w:val="en-US"/>
        </w:rPr>
      </w:pPr>
    </w:p>
    <w:p w14:paraId="097F91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/>
          <w:sz w:val="28"/>
          <w:szCs w:val="24"/>
          <w:u w:val="none"/>
          <w:lang w:val="en-US"/>
        </w:rPr>
      </w:pPr>
      <w:r>
        <w:rPr>
          <w:rFonts w:hint="default" w:ascii="Times New Roman" w:hAnsi="Times New Roman" w:eastAsia="Times New Roman"/>
          <w:b/>
          <w:bCs w:val="0"/>
          <w:color w:val="000000"/>
          <w:sz w:val="28"/>
          <w:szCs w:val="24"/>
          <w:u w:val="none"/>
          <w:lang w:val="en-US"/>
        </w:rPr>
        <w:t>DYNAMIC PROGRAMMING TASK SCHEDULING ALGORITHM</w:t>
      </w:r>
    </w:p>
    <w:p w14:paraId="753D82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/>
          <w:sz w:val="28"/>
          <w:szCs w:val="24"/>
          <w:u w:val="none"/>
          <w:lang w:val="en-US"/>
        </w:rPr>
      </w:pPr>
      <w:r>
        <w:rPr>
          <w:rFonts w:hint="default" w:ascii="Times New Roman" w:hAnsi="Times New Roman" w:eastAsia="Times New Roman"/>
          <w:b/>
          <w:bCs w:val="0"/>
          <w:color w:val="000000"/>
          <w:sz w:val="28"/>
          <w:szCs w:val="24"/>
          <w:u w:val="none"/>
          <w:lang w:val="en-US"/>
        </w:rPr>
        <w:t>WRT TIME &amp; COST (DPTSA_T &amp; W)</w:t>
      </w:r>
    </w:p>
    <w:p w14:paraId="13D2562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/>
          <w:sz w:val="28"/>
          <w:szCs w:val="24"/>
        </w:rPr>
      </w:pPr>
      <w:r>
        <w:rPr>
          <w:rFonts w:hint="default" w:ascii="Times New Roman" w:hAnsi="Times New Roman" w:eastAsia="Times New Roman"/>
          <w:color w:val="000000"/>
          <w:sz w:val="28"/>
          <w:szCs w:val="24"/>
        </w:rPr>
        <w:t xml:space="preserve">( For </w:t>
      </w:r>
      <w:r>
        <w:rPr>
          <w:rFonts w:hint="default" w:ascii="Times New Roman" w:hAnsi="Times New Roman" w:eastAsia="Times New Roman"/>
          <w:color w:val="000000"/>
          <w:sz w:val="28"/>
          <w:szCs w:val="24"/>
          <w:lang w:val="en-US"/>
        </w:rPr>
        <w:t xml:space="preserve">5 </w:t>
      </w:r>
      <w:r>
        <w:rPr>
          <w:rFonts w:hint="default" w:ascii="Times New Roman" w:hAnsi="Times New Roman" w:eastAsia="Times New Roman"/>
          <w:color w:val="000000"/>
          <w:sz w:val="28"/>
          <w:szCs w:val="24"/>
        </w:rPr>
        <w:t>layers and 5 GPU’S )</w:t>
      </w:r>
    </w:p>
    <w:p w14:paraId="0D8F01E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/>
          <w:sz w:val="28"/>
          <w:szCs w:val="24"/>
        </w:rPr>
      </w:pPr>
    </w:p>
    <w:p w14:paraId="520D4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280" w:firstLineChars="100"/>
        <w:jc w:val="left"/>
        <w:rPr>
          <w:rFonts w:hint="default" w:ascii="Times New Roman" w:hAnsi="Times New Roman" w:eastAsia="Consolas" w:cs="Times New Roman"/>
          <w:b/>
          <w:bCs/>
          <w:i w:val="0"/>
          <w:iCs w:val="0"/>
          <w:color w:val="000000" w:themeColor="text1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000000" w:themeColor="text1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EXAMPLE :</w:t>
      </w:r>
    </w:p>
    <w:p w14:paraId="462AF3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 w:firstLine="280" w:firstLineChars="100"/>
        <w:jc w:val="left"/>
        <w:rPr>
          <w:rFonts w:hint="default" w:ascii="Times New Roman" w:hAnsi="Times New Roman" w:eastAsia="Consolas" w:cs="Times New Roman"/>
          <w:b/>
          <w:bCs/>
          <w:i w:val="0"/>
          <w:iCs w:val="0"/>
          <w:color w:val="000000" w:themeColor="text1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FDA2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    I am taking the input time_matrix and cost_matrix as some values and</w:t>
      </w:r>
    </w:p>
    <w:p w14:paraId="0DF257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 For that I used to find the best way for assigning the machines to the layers.</w:t>
      </w:r>
    </w:p>
    <w:p w14:paraId="071A3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 </w:t>
      </w:r>
    </w:p>
    <w:p w14:paraId="13A517B6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AIM :</w:t>
      </w:r>
      <w:r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  <w:t xml:space="preserve"> </w:t>
      </w:r>
    </w:p>
    <w:p w14:paraId="609A4004">
      <w:pPr>
        <w:keepNext/>
        <w:keepLines/>
        <w:widowControl/>
        <w:suppressLineNumbers/>
        <w:spacing w:beforeLines="0" w:afterLines="0"/>
        <w:ind w:left="556" w:leftChars="278" w:firstLine="243" w:firstLineChars="87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To Write the code to Find the best Algorithm which gives the minimum Tpot value .</w:t>
      </w:r>
    </w:p>
    <w:p w14:paraId="39D88CE7">
      <w:pPr>
        <w:keepNext/>
        <w:keepLines/>
        <w:widowControl/>
        <w:suppressLineNumbers/>
        <w:spacing w:beforeLines="0" w:afterLines="0"/>
        <w:ind w:left="556" w:leftChars="278" w:firstLine="243" w:firstLineChars="87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0C589F1">
      <w:pPr>
        <w:keepNext/>
        <w:keepLines/>
        <w:widowControl/>
        <w:suppressLineNumbers/>
        <w:spacing w:beforeLines="0" w:afterLines="0"/>
        <w:ind w:firstLine="280" w:firstLineChars="100"/>
        <w:jc w:val="left"/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DESCRIPTION :</w:t>
      </w:r>
      <w:r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  <w:t xml:space="preserve">  </w:t>
      </w:r>
    </w:p>
    <w:p w14:paraId="2450A4C0">
      <w:pPr>
        <w:keepNext/>
        <w:keepLines/>
        <w:widowControl/>
        <w:suppressLineNumbers/>
        <w:spacing w:beforeLines="0" w:afterLines="0"/>
        <w:ind w:firstLine="280" w:firstLineChars="100"/>
        <w:jc w:val="left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This code compares three GPU scheduling algorithms for assigning </w:t>
      </w:r>
    </w:p>
    <w:p w14:paraId="1685DD06">
      <w:pPr>
        <w:keepNext/>
        <w:keepLines/>
        <w:widowControl/>
        <w:suppressLineNumbers/>
        <w:spacing w:beforeLines="0" w:afterLines="0"/>
        <w:ind w:firstLine="560" w:firstLineChars="200"/>
        <w:jc w:val="left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computational layers: </w:t>
      </w:r>
      <w:r>
        <w:rPr>
          <w:rStyle w:val="10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GHSPA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a greedy heuristic selecting the best </w:t>
      </w:r>
    </w:p>
    <w:p w14:paraId="104DFC55">
      <w:pPr>
        <w:keepNext/>
        <w:keepLines/>
        <w:widowControl/>
        <w:suppressLineNumbers/>
        <w:spacing w:beforeLines="0" w:afterLines="0"/>
        <w:ind w:firstLine="560" w:firstLineChars="200"/>
        <w:jc w:val="left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immediate GPU per layer while managing memory and communication; </w:t>
      </w:r>
    </w:p>
    <w:p w14:paraId="551A1955">
      <w:pPr>
        <w:keepNext/>
        <w:keepLines/>
        <w:widowControl/>
        <w:suppressLineNumbers/>
        <w:spacing w:beforeLines="0" w:afterLines="0"/>
        <w:ind w:firstLine="562" w:firstLineChars="200"/>
        <w:jc w:val="left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0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IGHSPA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a simpler greedy approach that seeks a single GPU for all layers </w:t>
      </w:r>
    </w:p>
    <w:p w14:paraId="523E44B1">
      <w:pPr>
        <w:keepNext/>
        <w:keepLines/>
        <w:widowControl/>
        <w:suppressLineNumbers/>
        <w:spacing w:beforeLines="0" w:afterLines="0"/>
        <w:ind w:firstLine="560" w:firstLineChars="200"/>
        <w:jc w:val="left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to eliminate communication, if feasible; and </w:t>
      </w:r>
      <w:r>
        <w:rPr>
          <w:rStyle w:val="10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DPTSA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an exact dynamic </w:t>
      </w:r>
    </w:p>
    <w:p w14:paraId="0091FB03">
      <w:pPr>
        <w:keepNext/>
        <w:keepLines/>
        <w:widowControl/>
        <w:suppressLineNumbers/>
        <w:spacing w:beforeLines="0" w:afterLines="0"/>
        <w:ind w:firstLine="560" w:firstLineChars="200"/>
        <w:jc w:val="left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programming solution guaranteeing the globally optimal allocation </w:t>
      </w:r>
    </w:p>
    <w:p w14:paraId="30AF0CCD">
      <w:pPr>
        <w:keepNext/>
        <w:keepLines/>
        <w:widowControl/>
        <w:suppressLineNumbers/>
        <w:spacing w:beforeLines="0" w:afterLines="0"/>
        <w:ind w:firstLine="560" w:firstLineChars="200"/>
        <w:jc w:val="left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considering all time, cost, memory, and communication factors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and it</w:t>
      </w:r>
    </w:p>
    <w:p w14:paraId="6E396FED">
      <w:pPr>
        <w:keepNext/>
        <w:keepLines/>
        <w:widowControl/>
        <w:suppressLineNumbers/>
        <w:spacing w:beforeLines="0" w:afterLines="0"/>
        <w:ind w:firstLine="560" w:firstLineChars="200"/>
        <w:jc w:val="left"/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gives the best algorithm for assinging the machines to the layers.</w:t>
      </w:r>
    </w:p>
    <w:p w14:paraId="221CE3CE">
      <w:pPr>
        <w:keepNext/>
        <w:keepLines/>
        <w:widowControl/>
        <w:suppressLineNumbers/>
        <w:spacing w:beforeLines="0" w:afterLines="0"/>
        <w:ind w:left="556" w:leftChars="278" w:firstLine="243" w:firstLineChars="87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EE550B2">
      <w:pPr>
        <w:keepNext/>
        <w:keepLines/>
        <w:widowControl/>
        <w:suppressLineNumbers/>
        <w:spacing w:beforeLines="0" w:afterLines="0"/>
        <w:ind w:left="556" w:leftChars="278" w:firstLine="243" w:firstLineChars="87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BD5ECDC">
      <w:pPr>
        <w:keepNext/>
        <w:keepLines/>
        <w:widowControl/>
        <w:suppressLineNumbers/>
        <w:spacing w:beforeLines="0" w:afterLines="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</w:t>
      </w:r>
    </w:p>
    <w:p w14:paraId="40D9C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1" w:lineRule="atLeast"/>
        <w:ind w:right="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0A3F2E6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/>
          <w:sz w:val="28"/>
          <w:szCs w:val="24"/>
        </w:rPr>
      </w:pPr>
    </w:p>
    <w:p w14:paraId="0872685A">
      <w:pPr>
        <w:keepNext/>
        <w:keepLines/>
        <w:widowControl/>
        <w:suppressLineNumbers/>
        <w:spacing w:beforeLines="0" w:afterLines="0"/>
        <w:ind w:left="556" w:leftChars="278" w:firstLine="243" w:firstLineChars="87"/>
        <w:jc w:val="left"/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</w:pPr>
    </w:p>
    <w:p w14:paraId="179EAFB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MATLAB Code 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:</w:t>
      </w:r>
    </w:p>
    <w:p w14:paraId="5990ADE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D452C3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clc;</w:t>
      </w:r>
    </w:p>
    <w:p w14:paraId="3D3D38B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clear;</w:t>
      </w:r>
    </w:p>
    <w:p w14:paraId="65F7AD0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close all;</w:t>
      </w:r>
    </w:p>
    <w:p w14:paraId="4370E6A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B4E0616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</w:pPr>
      <w:r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  <w:t>--- Common Input Data ---</w:t>
      </w:r>
    </w:p>
    <w:p w14:paraId="7072978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time_matrix = [  1    8    2    5    1;</w:t>
      </w:r>
    </w:p>
    <w:p w14:paraId="0838A15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6    1    7    1    6;</w:t>
      </w:r>
    </w:p>
    <w:p w14:paraId="39304D2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2    5    1    4    1;</w:t>
      </w:r>
    </w:p>
    <w:p w14:paraId="303AE0C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1    3    6    1    5;</w:t>
      </w:r>
    </w:p>
    <w:p w14:paraId="41DFA74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4    1    3    5    1];</w:t>
      </w:r>
    </w:p>
    <w:p w14:paraId="76ADCEC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62A860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cost_matrix = [   5    7    3    2    4;</w:t>
      </w:r>
    </w:p>
    <w:p w14:paraId="7C7CDDA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6    4    3    5    1;</w:t>
      </w:r>
    </w:p>
    <w:p w14:paraId="6A49812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2    6    7    5    1;</w:t>
      </w:r>
    </w:p>
    <w:p w14:paraId="50558B5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3    2    4    6    5;</w:t>
      </w:r>
    </w:p>
    <w:p w14:paraId="6470D03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5    4    3    1    6];</w:t>
      </w:r>
    </w:p>
    <w:p w14:paraId="5CA8C9AE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0C4236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comm_matrix = [ 0   3   1   2   1;</w:t>
      </w:r>
    </w:p>
    <w:p w14:paraId="170B99D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3   0   2   1   3;</w:t>
      </w:r>
    </w:p>
    <w:p w14:paraId="1DB03BF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1   2   0   2   1;</w:t>
      </w:r>
    </w:p>
    <w:p w14:paraId="099CE45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2   1   2   0   3;</w:t>
      </w:r>
    </w:p>
    <w:p w14:paraId="15BA318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1   3   1   3   0];</w:t>
      </w:r>
    </w:p>
    <w:p w14:paraId="30567C6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17AA85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lambda = 0.5;</w:t>
      </w:r>
    </w:p>
    <w:p w14:paraId="4ABC972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23C0C2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layer_mem = [3, 5, 2, 4, 3];</w:t>
      </w:r>
    </w:p>
    <w:p w14:paraId="2A34033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gpu_mem = [7, 8, 6, 7, 10];</w:t>
      </w:r>
    </w:p>
    <w:p w14:paraId="16A5D3C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64C6AA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eastAsia="Times New Roman"/>
          <w:color w:val="FF0000"/>
          <w:sz w:val="28"/>
          <w:szCs w:val="28"/>
          <w:lang w:val="en-US"/>
        </w:rPr>
        <w:t>--- Run GHSPA Algorithm ---</w:t>
      </w:r>
    </w:p>
    <w:p w14:paraId="7A6D974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disp('--- Running GHSPA (Greedy Heuristic - Layer-by-Layer Assignment) ---</w:t>
      </w:r>
    </w:p>
    <w:p w14:paraId="36614758">
      <w:pPr>
        <w:keepNext/>
        <w:keepLines/>
        <w:widowControl/>
        <w:suppressLineNumbers/>
        <w:spacing w:beforeLines="0" w:afterLines="0"/>
        <w:ind w:firstLine="529" w:firstLineChars="189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');</w:t>
      </w:r>
    </w:p>
    <w:p w14:paraId="208F0C7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[ghspa_value, ghspa_path, ghspa_total_time, ghspa_total_cost] = ...</w:t>
      </w:r>
    </w:p>
    <w:p w14:paraId="321FFC3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ghspa_scheduler(time_matrix, cost_matrix, layer_mem, gpu_mem, </w:t>
      </w:r>
    </w:p>
    <w:p w14:paraId="0D0EA212">
      <w:pPr>
        <w:keepNext/>
        <w:keepLines/>
        <w:widowControl/>
        <w:suppressLineNumbers/>
        <w:spacing w:beforeLines="0" w:afterLines="0"/>
        <w:ind w:firstLine="1506" w:firstLineChars="5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comm_matrix, lambda);</w:t>
      </w:r>
    </w:p>
    <w:p w14:paraId="3E1D157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fprintf('Greedy Optimal Path (GHSPA): ');</w:t>
      </w:r>
    </w:p>
    <w:p w14:paraId="689F8F5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fprintf('GPU%d ', ghspa_path(1:end-1));</w:t>
      </w:r>
    </w:p>
    <w:p w14:paraId="2B39AD4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fprintf('GPU%d\n', ghspa_path(end));</w:t>
      </w:r>
    </w:p>
    <w:p w14:paraId="6CA7FDE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fprintf('GHSPA Value (λ=%.1f): %.2f\n', lambda, ghspa_value);</w:t>
      </w:r>
    </w:p>
    <w:p w14:paraId="4E6EE9D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5C3A92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</w:pPr>
      <w:r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  <w:t>--- Run IGHSPA Algorithm ---</w:t>
      </w:r>
    </w:p>
    <w:p w14:paraId="1DFE015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disp('--- Running IGHSPA (Improved Greedy Heuristic - Single GPU </w:t>
      </w:r>
    </w:p>
    <w:p w14:paraId="7E32CE97">
      <w:pPr>
        <w:keepNext/>
        <w:keepLines/>
        <w:widowControl/>
        <w:suppressLineNumbers/>
        <w:spacing w:beforeLines="0" w:afterLines="0"/>
        <w:ind w:firstLine="1226" w:firstLineChars="4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Assignment) ---');</w:t>
      </w:r>
    </w:p>
    <w:p w14:paraId="132EFEF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[ighspa_value, ighspa_path, ighspa_total_time, ighspa_total_cost] = ...</w:t>
      </w:r>
    </w:p>
    <w:p w14:paraId="110F113E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ighspa_scheduler(time_matrix, cost_matrix, layer_mem, gpu_mem, </w:t>
      </w:r>
    </w:p>
    <w:p w14:paraId="454183B8">
      <w:pPr>
        <w:keepNext/>
        <w:keepLines/>
        <w:widowControl/>
        <w:suppressLineNumbers/>
        <w:spacing w:beforeLines="0" w:afterLines="0"/>
        <w:ind w:firstLine="1506" w:firstLineChars="5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comm_matrix, lambda);</w:t>
      </w:r>
    </w:p>
    <w:p w14:paraId="5FFE6D4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fprintf('Optimal GPU Path (IGHSPA - Single GPU): ');</w:t>
      </w:r>
    </w:p>
    <w:p w14:paraId="2AF5A63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fprintf('GPU%d ', ighspa_path(1:end-1));</w:t>
      </w:r>
    </w:p>
    <w:p w14:paraId="42F7D3A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fprintf('GPU%d\n', ighspa_path(end));</w:t>
      </w:r>
    </w:p>
    <w:p w14:paraId="4BDBD70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fprintf('IGHSPA Value (λ=%.1f): %.2f\n', lambda, ighspa_value);</w:t>
      </w:r>
    </w:p>
    <w:p w14:paraId="45029EF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A0BB08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</w:pPr>
      <w:r>
        <w:rPr>
          <w:rFonts w:hint="default" w:ascii="Times New Roman" w:hAnsi="Times New Roman" w:eastAsia="Times New Roman"/>
          <w:color w:val="FF0000"/>
          <w:sz w:val="28"/>
          <w:szCs w:val="24"/>
          <w:lang w:val="en-US"/>
        </w:rPr>
        <w:t>--- Run DPTSA Algorithm ---</w:t>
      </w:r>
    </w:p>
    <w:p w14:paraId="00F000B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disp('--- Running DPTSA (Dynamic Programming - Exact) ---');</w:t>
      </w:r>
    </w:p>
    <w:p w14:paraId="751FDA1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[dptsa_value, dptsa_path, dptsa_total_time, dptsa_total_cost] = ...</w:t>
      </w:r>
    </w:p>
    <w:p w14:paraId="46E537F7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dptsa_time_cost_single_comm(time_matrix, cost_matrix, layer_mem, </w:t>
      </w:r>
    </w:p>
    <w:p w14:paraId="2A5436D4">
      <w:pPr>
        <w:keepNext/>
        <w:keepLines/>
        <w:widowControl/>
        <w:suppressLineNumbers/>
        <w:spacing w:beforeLines="0" w:afterLines="0"/>
        <w:ind w:firstLine="2206" w:firstLineChars="7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gpu_mem, comm_matrix, lambda);</w:t>
      </w:r>
    </w:p>
    <w:p w14:paraId="031BFE5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if isnan(dptsa_value)</w:t>
      </w:r>
    </w:p>
    <w:p w14:paraId="40646CE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disp('DPTSA: No feasible path found considering memory constraints.');</w:t>
      </w:r>
    </w:p>
    <w:p w14:paraId="2CC4B3E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else</w:t>
      </w:r>
    </w:p>
    <w:p w14:paraId="30D16DFE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disp(['Optimal GPU Path (DPTSA): ', sprintf('GPU%d ', dptsa_path)]);</w:t>
      </w:r>
    </w:p>
    <w:p w14:paraId="0B0472E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disp(['DPTSA Value (lambda=', num2str(lambda), '): ', </w:t>
      </w:r>
    </w:p>
    <w:p w14:paraId="76FF3219">
      <w:pPr>
        <w:keepNext/>
        <w:keepLines/>
        <w:widowControl/>
        <w:suppressLineNumbers/>
        <w:spacing w:beforeLines="0" w:afterLines="0"/>
        <w:ind w:firstLine="2206" w:firstLineChars="7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num2str(dptsa_value)]);</w:t>
      </w:r>
    </w:p>
    <w:p w14:paraId="7D7E3926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1A256C0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fprintf('\n');</w:t>
      </w:r>
    </w:p>
    <w:p w14:paraId="7692E01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function [ghspa_value, path, total_time_actual, total_cost_actual] = </w:t>
      </w:r>
    </w:p>
    <w:p w14:paraId="7A509E40">
      <w:pPr>
        <w:keepNext/>
        <w:keepLines/>
        <w:widowControl/>
        <w:suppressLineNumbers/>
        <w:spacing w:beforeLines="0" w:afterLines="0"/>
        <w:ind w:firstLine="529" w:firstLineChars="189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ghspa_scheduler(time_matrix, cost_matrix, layer_mem, gpu_mem, </w:t>
      </w:r>
    </w:p>
    <w:p w14:paraId="42C17F5E">
      <w:pPr>
        <w:keepNext/>
        <w:keepLines/>
        <w:widowControl/>
        <w:suppressLineNumbers/>
        <w:spacing w:beforeLines="0" w:afterLines="0"/>
        <w:ind w:firstLine="529" w:firstLineChars="189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comm_matrix, lambda)</w:t>
      </w:r>
    </w:p>
    <w:p w14:paraId="6E72572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num_layers = size(time_matrix, 1);</w:t>
      </w:r>
    </w:p>
    <w:p w14:paraId="48D7C6A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num_gpus = size(time_matrix, 2);</w:t>
      </w:r>
    </w:p>
    <w:p w14:paraId="2537561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path = zeros(1, num_layers);</w:t>
      </w:r>
    </w:p>
    <w:p w14:paraId="074E9D2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remaining_mem = gpu_mem;</w:t>
      </w:r>
    </w:p>
    <w:p w14:paraId="6BB91F7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total_time_actual = 0;</w:t>
      </w:r>
    </w:p>
    <w:p w14:paraId="193D8AE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total_cost_actual = 0;</w:t>
      </w:r>
    </w:p>
    <w:p w14:paraId="3274F7B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72847A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for layer = 1:num_layers</w:t>
      </w:r>
    </w:p>
    <w:p w14:paraId="5C4E9FA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best_gpu = 0;</w:t>
      </w:r>
    </w:p>
    <w:p w14:paraId="0ED9DD8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min_immediate_weighted_cost = Inf;</w:t>
      </w:r>
    </w:p>
    <w:p w14:paraId="335980E6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current_layer_proc_time_chosen = 0;</w:t>
      </w:r>
    </w:p>
    <w:p w14:paraId="28E512AE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current_layer_proc_cost_chosen = 0;</w:t>
      </w:r>
    </w:p>
    <w:p w14:paraId="7628A6D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current_layer_comm_cost_chosen = 0;</w:t>
      </w:r>
    </w:p>
    <w:p w14:paraId="17CD5F37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53DE1F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for gpu = 1:num_gpus</w:t>
      </w:r>
    </w:p>
    <w:p w14:paraId="0CD107FE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if layer_mem(layer) &lt;= remaining_mem(gpu)</w:t>
      </w:r>
    </w:p>
    <w:p w14:paraId="79E9E0B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comm_cost_candidate = 0;</w:t>
      </w:r>
    </w:p>
    <w:p w14:paraId="00E2F82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if layer &gt; 1</w:t>
      </w:r>
    </w:p>
    <w:p w14:paraId="2EBEFFB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if gpu ~= path(layer-1)</w:t>
      </w:r>
    </w:p>
    <w:p w14:paraId="216060F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    comm_cost_candidate = </w:t>
      </w:r>
    </w:p>
    <w:p w14:paraId="1E65ECE5">
      <w:pPr>
        <w:keepNext/>
        <w:keepLines/>
        <w:widowControl/>
        <w:suppressLineNumbers/>
        <w:spacing w:beforeLines="0" w:afterLines="0"/>
        <w:ind w:firstLine="4166" w:firstLineChars="14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comm_matrix(path(layer-1), gpu);</w:t>
      </w:r>
    </w:p>
    <w:p w14:paraId="20932FF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end</w:t>
      </w:r>
    </w:p>
    <w:p w14:paraId="2FCEE4F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end</w:t>
      </w:r>
    </w:p>
    <w:p w14:paraId="124487E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7B4829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immediate_weighted_cost_candidate = ...</w:t>
      </w:r>
    </w:p>
    <w:p w14:paraId="589630F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lambda * (time_matrix(layer, gpu) + </w:t>
      </w:r>
    </w:p>
    <w:p w14:paraId="03A60C40">
      <w:pPr>
        <w:keepNext/>
        <w:keepLines/>
        <w:widowControl/>
        <w:suppressLineNumbers/>
        <w:spacing w:beforeLines="0" w:afterLines="0"/>
        <w:ind w:firstLine="3466" w:firstLineChars="12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comm_cost_candidate) + ...</w:t>
      </w:r>
    </w:p>
    <w:p w14:paraId="5CF6DA2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(1 - lambda) * (cost_matrix(layer, gpu) + </w:t>
      </w:r>
    </w:p>
    <w:p w14:paraId="43F7A630">
      <w:pPr>
        <w:keepNext/>
        <w:keepLines/>
        <w:widowControl/>
        <w:suppressLineNumbers/>
        <w:spacing w:beforeLines="0" w:afterLines="0"/>
        <w:ind w:firstLine="3886" w:firstLineChars="13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comm_cost_candidate);</w:t>
      </w:r>
    </w:p>
    <w:p w14:paraId="7FAE77A7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047F11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if immediate_weighted_cost_candidate &lt; </w:t>
      </w:r>
    </w:p>
    <w:p w14:paraId="24A547A9">
      <w:pPr>
        <w:keepNext/>
        <w:keepLines/>
        <w:widowControl/>
        <w:suppressLineNumbers/>
        <w:spacing w:beforeLines="0" w:afterLines="0"/>
        <w:ind w:firstLine="4026" w:firstLineChars="14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min_immediate_weighted_cost</w:t>
      </w:r>
    </w:p>
    <w:p w14:paraId="3C5C269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min_immediate_weighted_cost = </w:t>
      </w:r>
    </w:p>
    <w:p w14:paraId="4DA9D7ED">
      <w:pPr>
        <w:keepNext/>
        <w:keepLines/>
        <w:widowControl/>
        <w:suppressLineNumbers/>
        <w:spacing w:beforeLines="0" w:afterLines="0"/>
        <w:ind w:firstLine="3886" w:firstLineChars="13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immediate_weighted_cost_candidate;</w:t>
      </w:r>
    </w:p>
    <w:p w14:paraId="37532DC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best_gpu = gpu;</w:t>
      </w:r>
    </w:p>
    <w:p w14:paraId="17A234C6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current_layer_proc_time_chosen = time_matrix(layer,</w:t>
      </w:r>
    </w:p>
    <w:p w14:paraId="10076D2F">
      <w:pPr>
        <w:keepNext/>
        <w:keepLines/>
        <w:widowControl/>
        <w:suppressLineNumbers/>
        <w:spacing w:beforeLines="0" w:afterLines="0"/>
        <w:ind w:firstLine="4446" w:firstLineChars="15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gpu);</w:t>
      </w:r>
    </w:p>
    <w:p w14:paraId="053F5F3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current_layer_proc_cost_chosen = cost_matrix(layer,</w:t>
      </w:r>
    </w:p>
    <w:p w14:paraId="5C6C47AF">
      <w:pPr>
        <w:keepNext/>
        <w:keepLines/>
        <w:widowControl/>
        <w:suppressLineNumbers/>
        <w:spacing w:beforeLines="0" w:afterLines="0"/>
        <w:ind w:firstLine="4166" w:firstLineChars="14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gpu);</w:t>
      </w:r>
    </w:p>
    <w:p w14:paraId="391424B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current_layer_comm_cost_chosen = </w:t>
      </w:r>
    </w:p>
    <w:p w14:paraId="3B7E372E">
      <w:pPr>
        <w:keepNext/>
        <w:keepLines/>
        <w:widowControl/>
        <w:suppressLineNumbers/>
        <w:spacing w:beforeLines="0" w:afterLines="0"/>
        <w:ind w:firstLine="4026" w:firstLineChars="14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comm_cost_candidate;</w:t>
      </w:r>
    </w:p>
    <w:p w14:paraId="20C19C8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end</w:t>
      </w:r>
    </w:p>
    <w:p w14:paraId="7136FF9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end</w:t>
      </w:r>
    </w:p>
    <w:p w14:paraId="5C4E376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end</w:t>
      </w:r>
    </w:p>
    <w:p w14:paraId="2D542D3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046BE0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if best_gpu == 0</w:t>
      </w:r>
    </w:p>
    <w:p w14:paraId="555BD78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error('No feasible GPU found for layer %d (memory constraints</w:t>
      </w:r>
    </w:p>
    <w:p w14:paraId="70951F79">
      <w:pPr>
        <w:keepNext/>
        <w:keepLines/>
        <w:widowControl/>
        <w:suppressLineNumbers/>
        <w:spacing w:beforeLines="0" w:afterLines="0"/>
        <w:ind w:firstLine="2766" w:firstLineChars="9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or all paths too costly)', layer);</w:t>
      </w:r>
    </w:p>
    <w:p w14:paraId="0D691F0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end</w:t>
      </w:r>
    </w:p>
    <w:p w14:paraId="303D757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CC0F64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path(layer) = best_gpu;</w:t>
      </w:r>
    </w:p>
    <w:p w14:paraId="644E623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remaining_mem(best_gpu) = remaining_mem(best_gpu) - </w:t>
      </w:r>
    </w:p>
    <w:p w14:paraId="6C841CDC">
      <w:pPr>
        <w:keepNext/>
        <w:keepLines/>
        <w:widowControl/>
        <w:suppressLineNumbers/>
        <w:spacing w:beforeLines="0" w:afterLines="0"/>
        <w:ind w:firstLine="2906" w:firstLineChars="10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layer_mem(layer);</w:t>
      </w:r>
    </w:p>
    <w:p w14:paraId="169FDC4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total_time_actual = total_time_actual + </w:t>
      </w:r>
    </w:p>
    <w:p w14:paraId="37207635">
      <w:pPr>
        <w:keepNext/>
        <w:keepLines/>
        <w:widowControl/>
        <w:suppressLineNumbers/>
        <w:spacing w:beforeLines="0" w:afterLines="0"/>
        <w:ind w:firstLine="1506" w:firstLineChars="5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current_layer_proc_time_chosen + </w:t>
      </w:r>
    </w:p>
    <w:p w14:paraId="143739C8">
      <w:pPr>
        <w:keepNext/>
        <w:keepLines/>
        <w:widowControl/>
        <w:suppressLineNumbers/>
        <w:spacing w:beforeLines="0" w:afterLines="0"/>
        <w:ind w:firstLine="1506" w:firstLineChars="5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current_layer_comm_cost_chosen;</w:t>
      </w:r>
    </w:p>
    <w:p w14:paraId="380CEBC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total_cost_actual = total_cost_actual + </w:t>
      </w:r>
    </w:p>
    <w:p w14:paraId="2FE31191">
      <w:pPr>
        <w:keepNext/>
        <w:keepLines/>
        <w:widowControl/>
        <w:suppressLineNumbers/>
        <w:spacing w:beforeLines="0" w:afterLines="0"/>
        <w:ind w:firstLine="2206" w:firstLineChars="7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current_layer_proc_cost_chosen + </w:t>
      </w:r>
    </w:p>
    <w:p w14:paraId="18229D2E">
      <w:pPr>
        <w:keepNext/>
        <w:keepLines/>
        <w:widowControl/>
        <w:suppressLineNumbers/>
        <w:spacing w:beforeLines="0" w:afterLines="0"/>
        <w:ind w:firstLine="2206" w:firstLineChars="7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current_layer_comm_cost_chosen;</w:t>
      </w:r>
    </w:p>
    <w:p w14:paraId="15C7F3D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end</w:t>
      </w:r>
    </w:p>
    <w:p w14:paraId="3EDA7637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ghspa_value = lambda * total_time_actual + (1 - lambda) * </w:t>
      </w:r>
    </w:p>
    <w:p w14:paraId="50772F44">
      <w:pPr>
        <w:keepNext/>
        <w:keepLines/>
        <w:widowControl/>
        <w:suppressLineNumbers/>
        <w:spacing w:beforeLines="0" w:afterLines="0"/>
        <w:ind w:firstLine="1926" w:firstLineChars="6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total_cost_actual;</w:t>
      </w:r>
    </w:p>
    <w:p w14:paraId="225AF88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3D5CA58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61EB7E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A316F5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function [weighted_value, path, total_time, total_cost] = </w:t>
      </w:r>
    </w:p>
    <w:p w14:paraId="089901E7">
      <w:pPr>
        <w:keepNext/>
        <w:keepLines/>
        <w:widowControl/>
        <w:suppressLineNumbers/>
        <w:spacing w:beforeLines="0" w:afterLines="0"/>
        <w:ind w:firstLine="666" w:firstLineChars="2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ighspa_scheduler(time_matrix, cost_matrix, layer_mem, gpu_mem, </w:t>
      </w:r>
    </w:p>
    <w:p w14:paraId="5CD11600">
      <w:pPr>
        <w:keepNext/>
        <w:keepLines/>
        <w:widowControl/>
        <w:suppressLineNumbers/>
        <w:spacing w:beforeLines="0" w:afterLines="0"/>
        <w:ind w:firstLine="666" w:firstLineChars="2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comm_matrix, lambda)</w:t>
      </w:r>
    </w:p>
    <w:p w14:paraId="619EEAB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num_layers = size(time_matrix, 1);</w:t>
      </w:r>
    </w:p>
    <w:p w14:paraId="57D6DA06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num_gpus = size(time_matrix, 2);</w:t>
      </w:r>
    </w:p>
    <w:p w14:paraId="60E5BA0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1262A1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candidate_total_times = zeros(1, num_gpus);</w:t>
      </w:r>
    </w:p>
    <w:p w14:paraId="4A65FCC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candidate_total_costs = zeros(1, num_gpus);</w:t>
      </w:r>
    </w:p>
    <w:p w14:paraId="24DA1BF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69503A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candidate_total_times(:) = Inf;</w:t>
      </w:r>
    </w:p>
    <w:p w14:paraId="083EE2C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candidate_total_costs(:) = Inf;</w:t>
      </w:r>
    </w:p>
    <w:p w14:paraId="0992038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5B4201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for gpu = 1:num_gpus</w:t>
      </w:r>
    </w:p>
    <w:p w14:paraId="3C0984D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if all(layer_mem &lt;= gpu_mem(gpu))</w:t>
      </w:r>
    </w:p>
    <w:p w14:paraId="0BE2FB2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candidate_total_times(gpu) = sum(time_matrix(:, gpu));</w:t>
      </w:r>
    </w:p>
    <w:p w14:paraId="05BF725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candidate_total_costs(gpu) = sum(cost_matrix(:, gpu));</w:t>
      </w:r>
    </w:p>
    <w:p w14:paraId="5B326FE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end</w:t>
      </w:r>
    </w:p>
    <w:p w14:paraId="0761735E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end</w:t>
      </w:r>
    </w:p>
    <w:p w14:paraId="27D9752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EBB930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[min_total_time, best_gpu_idx] = min(candidate_total_times);</w:t>
      </w:r>
    </w:p>
    <w:p w14:paraId="3B4727E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026162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if isinf(min_total_time)</w:t>
      </w:r>
    </w:p>
    <w:p w14:paraId="41FEED2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weighted_value = NaN;</w:t>
      </w:r>
    </w:p>
    <w:p w14:paraId="69B1347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path = NaN(1, num_layers);</w:t>
      </w:r>
    </w:p>
    <w:p w14:paraId="51BDAB2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total_time = NaN;</w:t>
      </w:r>
    </w:p>
    <w:p w14:paraId="3707663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total_cost = NaN;</w:t>
      </w:r>
    </w:p>
    <w:p w14:paraId="411F99F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error('IGHSPA: No single GPU can fit all layers for calculation. </w:t>
      </w:r>
    </w:p>
    <w:p w14:paraId="4BBC8E18">
      <w:pPr>
        <w:keepNext/>
        <w:keepLines/>
        <w:widowControl/>
        <w:suppressLineNumbers/>
        <w:spacing w:beforeLines="0" w:afterLines="0"/>
        <w:ind w:firstLine="1646" w:firstLineChars="5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Consider relaxing memory constraints or using a different </w:t>
      </w:r>
    </w:p>
    <w:p w14:paraId="1FD3D63A">
      <w:pPr>
        <w:keepNext/>
        <w:keepLines/>
        <w:widowControl/>
        <w:suppressLineNumbers/>
        <w:spacing w:beforeLines="0" w:afterLines="0"/>
        <w:ind w:firstLine="1646" w:firstLineChars="5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scheduler.');</w:t>
      </w:r>
    </w:p>
    <w:p w14:paraId="03CED21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end</w:t>
      </w:r>
    </w:p>
    <w:p w14:paraId="7B07E4E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4A6D53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total_time = min_total_time;</w:t>
      </w:r>
    </w:p>
    <w:p w14:paraId="78229E7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total_cost = candidate_total_costs(best_gpu_idx);</w:t>
      </w:r>
    </w:p>
    <w:p w14:paraId="4913EA8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4B19A4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path = ones(1, num_layers) * best_gpu_idx;</w:t>
      </w:r>
    </w:p>
    <w:p w14:paraId="6DDB66C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EAE3B58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weighted_value = lambda * total_time + (1 - lambda) * total_cost;</w:t>
      </w:r>
    </w:p>
    <w:p w14:paraId="40EADE0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54C05AF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CA173F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function [min_weighted_value, optimal_path, total_time, total_cost] = </w:t>
      </w:r>
    </w:p>
    <w:p w14:paraId="3EEE70CC">
      <w:pPr>
        <w:keepNext/>
        <w:keepLines/>
        <w:widowControl/>
        <w:suppressLineNumbers/>
        <w:spacing w:beforeLines="0" w:afterLines="0"/>
        <w:ind w:firstLine="1086" w:firstLineChars="3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dptsa_time_cost_single_comm(time_matrix, cost_matrix, layer_mem,</w:t>
      </w:r>
    </w:p>
    <w:p w14:paraId="17B42B73">
      <w:pPr>
        <w:keepNext/>
        <w:keepLines/>
        <w:widowControl/>
        <w:suppressLineNumbers/>
        <w:spacing w:beforeLines="0" w:afterLines="0"/>
        <w:ind w:firstLine="1086" w:firstLineChars="3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gpu_mem, comm_matrix, lambda)</w:t>
      </w:r>
    </w:p>
    <w:p w14:paraId="149F0E8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[num_layers, num_gpus] = size(time_matrix);</w:t>
      </w:r>
    </w:p>
    <w:p w14:paraId="79C3C3C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dp_weighted_value = inf(num_layers, num_gpus);</w:t>
      </w:r>
    </w:p>
    <w:p w14:paraId="6465E6F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dp_prev_gpu = zeros(num_layers, num_gpus);</w:t>
      </w:r>
    </w:p>
    <w:p w14:paraId="3B06CFC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dp_actual_time = zeros(num_layers, num_gpus);</w:t>
      </w:r>
    </w:p>
    <w:p w14:paraId="7914F12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dp_actual_cost = zeros(num_layers, num_gpus);</w:t>
      </w:r>
    </w:p>
    <w:p w14:paraId="0267375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for g = 1:num_gpus</w:t>
      </w:r>
    </w:p>
    <w:p w14:paraId="698C20A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if layer_mem(1) &lt;= gpu_mem(g)</w:t>
      </w:r>
    </w:p>
    <w:p w14:paraId="030C4F0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dp_weighted_value(1, g) = lambda * time_matrix(1, g) + (1 - </w:t>
      </w:r>
    </w:p>
    <w:p w14:paraId="68E05BDE">
      <w:pPr>
        <w:keepNext/>
        <w:keepLines/>
        <w:widowControl/>
        <w:suppressLineNumbers/>
        <w:spacing w:beforeLines="0" w:afterLines="0"/>
        <w:ind w:firstLine="3186" w:firstLineChars="11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lambda) * cost_matrix(1, g);</w:t>
      </w:r>
    </w:p>
    <w:p w14:paraId="53DD037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dp_actual_time(1, g) = time_matrix(1, g);</w:t>
      </w:r>
    </w:p>
    <w:p w14:paraId="0F33665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dp_actual_cost(1, g) = cost_matrix(1, g);</w:t>
      </w:r>
    </w:p>
    <w:p w14:paraId="4B4685B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dp_prev_gpu(1, g) = -1;</w:t>
      </w:r>
    </w:p>
    <w:p w14:paraId="4862EDF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end</w:t>
      </w:r>
    </w:p>
    <w:p w14:paraId="7AF61E8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end</w:t>
      </w:r>
    </w:p>
    <w:p w14:paraId="2644090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for l = 2:num_layers</w:t>
      </w:r>
    </w:p>
    <w:p w14:paraId="7F98D22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for g = 1:num_gpus</w:t>
      </w:r>
    </w:p>
    <w:p w14:paraId="74A5EE3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if layer_mem(l) &gt; gpu_mem(g)</w:t>
      </w:r>
    </w:p>
    <w:p w14:paraId="498FEE3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continue;</w:t>
      </w:r>
    </w:p>
    <w:p w14:paraId="22D9C55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end</w:t>
      </w:r>
    </w:p>
    <w:p w14:paraId="4D21230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min_prev_weighted_val = inf;</w:t>
      </w:r>
    </w:p>
    <w:p w14:paraId="56B01CE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best_prev_gpu_for_this_state = 0;</w:t>
      </w:r>
    </w:p>
    <w:p w14:paraId="45DCD389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actual_time_for_this_state = inf;</w:t>
      </w:r>
    </w:p>
    <w:p w14:paraId="747F2497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actual_cost_for_this_state = inf;</w:t>
      </w:r>
    </w:p>
    <w:p w14:paraId="520738E1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for prev_g = 1:num_gpus</w:t>
      </w:r>
    </w:p>
    <w:p w14:paraId="1B8F338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if isinf(dp_weighted_value(l-1, prev_g))</w:t>
      </w:r>
    </w:p>
    <w:p w14:paraId="6EAF9A3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continue;</w:t>
      </w:r>
    </w:p>
    <w:p w14:paraId="076BBC2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end</w:t>
      </w:r>
    </w:p>
    <w:p w14:paraId="6E813127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current_layer_proc_time = time_matrix(l, g);</w:t>
      </w:r>
    </w:p>
    <w:p w14:paraId="3F450BD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current_layer_proc_cost = cost_matrix(l, g);</w:t>
      </w:r>
    </w:p>
    <w:p w14:paraId="4E66C66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comm_val = 0;</w:t>
      </w:r>
    </w:p>
    <w:p w14:paraId="08BB5E3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if prev_g ~= g</w:t>
      </w:r>
    </w:p>
    <w:p w14:paraId="1E53E4B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comm_val = comm_matrix(prev_g, g);</w:t>
      </w:r>
    </w:p>
    <w:p w14:paraId="75EC4AE6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end</w:t>
      </w:r>
    </w:p>
    <w:p w14:paraId="3451B1C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path_time = dp_actual_time(l-1, prev_g) + </w:t>
      </w:r>
    </w:p>
    <w:p w14:paraId="5EC716EC">
      <w:pPr>
        <w:keepNext/>
        <w:keepLines/>
        <w:widowControl/>
        <w:suppressLineNumbers/>
        <w:spacing w:beforeLines="0" w:afterLines="0"/>
        <w:ind w:firstLine="3886" w:firstLineChars="13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current_layer_proc_time + comm_val;</w:t>
      </w:r>
    </w:p>
    <w:p w14:paraId="542E44CE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path_cost = dp_actual_cost(l-1, prev_g) + </w:t>
      </w:r>
    </w:p>
    <w:p w14:paraId="512029A5">
      <w:pPr>
        <w:keepNext/>
        <w:keepLines/>
        <w:widowControl/>
        <w:suppressLineNumbers/>
        <w:spacing w:beforeLines="0" w:afterLines="0"/>
        <w:ind w:firstLine="3466" w:firstLineChars="123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current_layer_proc_cost + comm_val;</w:t>
      </w:r>
    </w:p>
    <w:p w14:paraId="2E56D98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current_weighted_value_candidate = lambda * path_time</w:t>
      </w:r>
    </w:p>
    <w:p w14:paraId="78C84A94">
      <w:pPr>
        <w:keepNext/>
        <w:keepLines/>
        <w:widowControl/>
        <w:suppressLineNumbers/>
        <w:spacing w:beforeLines="0" w:afterLines="0"/>
        <w:ind w:firstLine="3326" w:firstLineChars="11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+ (1 - lambda) * path_cost;</w:t>
      </w:r>
    </w:p>
    <w:p w14:paraId="498B05E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if current_weighted_value_candidate &lt; </w:t>
      </w:r>
    </w:p>
    <w:p w14:paraId="062811C3">
      <w:pPr>
        <w:keepNext/>
        <w:keepLines/>
        <w:widowControl/>
        <w:suppressLineNumbers/>
        <w:spacing w:beforeLines="0" w:afterLines="0"/>
        <w:ind w:firstLine="4723" w:firstLineChars="1687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min_prev_weighted_val</w:t>
      </w:r>
    </w:p>
    <w:p w14:paraId="30A5621B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min_prev_weighted_val = </w:t>
      </w:r>
    </w:p>
    <w:p w14:paraId="3752314D">
      <w:pPr>
        <w:keepNext/>
        <w:keepLines/>
        <w:widowControl/>
        <w:suppressLineNumbers/>
        <w:spacing w:beforeLines="0" w:afterLines="0"/>
        <w:ind w:firstLine="3606" w:firstLineChars="1288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current_weighted_value_candidate;</w:t>
      </w:r>
    </w:p>
    <w:p w14:paraId="69AE9B47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best_prev_gpu_for_this_state = prev_g;</w:t>
      </w:r>
    </w:p>
    <w:p w14:paraId="13C2A98E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actual_time_for_this_state = path_time;</w:t>
      </w:r>
    </w:p>
    <w:p w14:paraId="7D111497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  actual_cost_for_this_state = path_cost;</w:t>
      </w:r>
    </w:p>
    <w:p w14:paraId="7C35CB4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end</w:t>
      </w:r>
    </w:p>
    <w:p w14:paraId="03D5E25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end</w:t>
      </w:r>
    </w:p>
    <w:p w14:paraId="09C420B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dp_weighted_value(l, g) = min_prev_weighted_val;</w:t>
      </w:r>
    </w:p>
    <w:p w14:paraId="1D74EDB2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dp_prev_gpu(l, g) = best_prev_gpu_for_this_state;</w:t>
      </w:r>
    </w:p>
    <w:p w14:paraId="05A12F3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dp_actual_time(l, g) = actual_time_for_this_state;</w:t>
      </w:r>
    </w:p>
    <w:p w14:paraId="37DC601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dp_actual_cost(l, g) = actual_cost_for_this_state;</w:t>
      </w:r>
    </w:p>
    <w:p w14:paraId="7DD6ECDA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end</w:t>
      </w:r>
    </w:p>
    <w:p w14:paraId="6725570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end</w:t>
      </w:r>
    </w:p>
    <w:p w14:paraId="691ED717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[min_weighted_value, last_gpu_idx] = min(dp_weighted_value(end, :));</w:t>
      </w:r>
    </w:p>
    <w:p w14:paraId="541FD2CC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if isinf(min_weighted_value)</w:t>
      </w:r>
    </w:p>
    <w:p w14:paraId="5BA726A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optimal_path = NaN(1, num_layers);</w:t>
      </w:r>
    </w:p>
    <w:p w14:paraId="368D94A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total_time = NaN;</w:t>
      </w:r>
    </w:p>
    <w:p w14:paraId="37203656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total_cost = NaN;</w:t>
      </w:r>
    </w:p>
    <w:p w14:paraId="73C0659D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return;</w:t>
      </w:r>
    </w:p>
    <w:p w14:paraId="03BDC12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end</w:t>
      </w:r>
    </w:p>
    <w:p w14:paraId="5045575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optimal_path = zeros(1, num_layers);</w:t>
      </w:r>
    </w:p>
    <w:p w14:paraId="0BDE7AC0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optimal_path(end) = last_gpu_idx;</w:t>
      </w:r>
    </w:p>
    <w:p w14:paraId="5B96031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for l = num_layers:-1:2</w:t>
      </w:r>
    </w:p>
    <w:p w14:paraId="4554560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optimal_path(l-1) = dp_prev_gpu(l, optimal_path(l));</w:t>
      </w:r>
    </w:p>
    <w:p w14:paraId="18BF443F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end</w:t>
      </w:r>
    </w:p>
    <w:p w14:paraId="03959044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total_time = dp_actual_time(num_layers, last_gpu_idx);</w:t>
      </w:r>
    </w:p>
    <w:p w14:paraId="4A784995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 xml:space="preserve">    total_cost = dp_actual_cost(num_layers, last_gpu_idx);</w:t>
      </w:r>
    </w:p>
    <w:p w14:paraId="2C92CA3E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756D342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6BF58E6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59E925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075D4C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5A01CEE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57694B1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73B4746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20721ED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7041ED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4BA2291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4E6A54D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06B16C5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2339C6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52E4ED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4DB50FE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5EDD86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0" w:firstLineChars="10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66485B0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81" w:firstLineChars="100"/>
        <w:jc w:val="both"/>
        <w:rPr>
          <w:rFonts w:hint="default" w:ascii="Times New Roman" w:hAnsi="Times New Roman" w:eastAsia="Times New Roman"/>
          <w:b/>
          <w:bCs/>
          <w:color w:val="FFFFFF" w:themeColor="background1"/>
          <w:sz w:val="28"/>
          <w:szCs w:val="24"/>
          <w:highlight w:val="darkBlue"/>
          <w:u w:val="non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FFFFFF" w:themeColor="background1"/>
          <w:sz w:val="28"/>
          <w:szCs w:val="28"/>
          <w:highlight w:val="darkBlue"/>
          <w14:textFill>
            <w14:solidFill>
              <w14:schemeClr w14:val="bg1"/>
            </w14:solidFill>
          </w14:textFill>
        </w:rPr>
        <w:t>λ</w:t>
      </w:r>
      <w:r>
        <w:rPr>
          <w:rFonts w:hint="default" w:ascii="Times New Roman" w:hAnsi="Times New Roman" w:eastAsia="黑体" w:cs="Times New Roman"/>
          <w:b/>
          <w:bCs/>
          <w:color w:val="FFFFFF" w:themeColor="background1"/>
          <w:kern w:val="0"/>
          <w:sz w:val="28"/>
          <w:szCs w:val="28"/>
          <w:highlight w:val="darkBlue"/>
          <w:lang w:val="en-US" w:eastAsia="zh-CN" w:bidi="ar"/>
          <w14:textFill>
            <w14:solidFill>
              <w14:schemeClr w14:val="bg1"/>
            </w14:solidFill>
          </w14:textFill>
        </w:rPr>
        <w:t xml:space="preserve"> = 0.5 </w:t>
      </w:r>
    </w:p>
    <w:p w14:paraId="421FF493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581BA923">
      <w:pPr>
        <w:keepNext/>
        <w:keepLines/>
        <w:widowControl/>
        <w:suppressLineNumbers/>
        <w:spacing w:beforeLines="0" w:afterLines="0"/>
        <w:ind w:firstLine="280"/>
        <w:jc w:val="left"/>
        <w:rPr>
          <w:rFonts w:hint="default" w:ascii="Times New Roman" w:hAnsi="Times New Roman" w:eastAsia="Times New Roman"/>
          <w:color w:val="000000"/>
          <w:sz w:val="28"/>
          <w:szCs w:val="24"/>
          <w:lang w:val="en-US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504815" cy="2181225"/>
            <wp:effectExtent l="0" t="0" r="6985" b="3175"/>
            <wp:docPr id="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87E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58736C0F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 w:ascii="Times New Roman" w:hAnsi="Times New Roman" w:eastAsia="黑体" w:cs="Times New Roman"/>
          <w:b/>
          <w:bCs/>
          <w:color w:val="FFFFFF" w:themeColor="background1"/>
          <w:kern w:val="0"/>
          <w:sz w:val="28"/>
          <w:szCs w:val="28"/>
          <w:highlight w:val="darkBlue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FFFFFF" w:themeColor="background1"/>
          <w:sz w:val="28"/>
          <w:szCs w:val="28"/>
          <w:highlight w:val="darkBlue"/>
          <w14:textFill>
            <w14:solidFill>
              <w14:schemeClr w14:val="bg1"/>
            </w14:solidFill>
          </w14:textFill>
        </w:rPr>
        <w:t>λ</w:t>
      </w:r>
      <w:r>
        <w:rPr>
          <w:rFonts w:hint="default" w:ascii="Times New Roman" w:hAnsi="Times New Roman" w:eastAsia="黑体" w:cs="Times New Roman"/>
          <w:b/>
          <w:bCs/>
          <w:color w:val="FFFFFF" w:themeColor="background1"/>
          <w:kern w:val="0"/>
          <w:sz w:val="28"/>
          <w:szCs w:val="28"/>
          <w:highlight w:val="darkBlue"/>
          <w:lang w:val="en-US" w:eastAsia="zh-CN" w:bidi="ar"/>
          <w14:textFill>
            <w14:solidFill>
              <w14:schemeClr w14:val="bg1"/>
            </w14:solidFill>
          </w14:textFill>
        </w:rPr>
        <w:t xml:space="preserve"> = 0.25 </w:t>
      </w:r>
    </w:p>
    <w:p w14:paraId="4562CD7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 w:ascii="Times New Roman" w:hAnsi="Times New Roman" w:eastAsia="黑体" w:cs="Times New Roman"/>
          <w:b/>
          <w:bCs/>
          <w:color w:val="FFFFFF" w:themeColor="background1"/>
          <w:kern w:val="0"/>
          <w:sz w:val="28"/>
          <w:szCs w:val="28"/>
          <w:highlight w:val="darkBlue"/>
          <w:lang w:val="en-US" w:eastAsia="zh-CN" w:bidi="ar"/>
          <w14:textFill>
            <w14:solidFill>
              <w14:schemeClr w14:val="bg1"/>
            </w14:solidFill>
          </w14:textFill>
        </w:rPr>
      </w:pPr>
    </w:p>
    <w:p w14:paraId="1713F202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drawing>
          <wp:inline distT="0" distB="0" distL="114300" distR="114300">
            <wp:extent cx="5533390" cy="1917700"/>
            <wp:effectExtent l="0" t="0" r="3810" b="0"/>
            <wp:docPr id="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1AE1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E724340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141" w:firstLineChars="50"/>
        <w:jc w:val="both"/>
        <w:rPr>
          <w:rFonts w:hint="default" w:ascii="Times New Roman" w:hAnsi="Times New Roman" w:eastAsia="黑体" w:cs="Times New Roman"/>
          <w:b/>
          <w:bCs/>
          <w:color w:val="FFFFFF"/>
          <w:kern w:val="0"/>
          <w:sz w:val="28"/>
          <w:szCs w:val="28"/>
          <w:highlight w:val="darkBlu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FFFF"/>
          <w:kern w:val="0"/>
          <w:sz w:val="28"/>
          <w:szCs w:val="28"/>
          <w:highlight w:val="darkBlue"/>
          <w:lang w:val="en-US" w:eastAsia="zh-CN" w:bidi="ar"/>
        </w:rPr>
        <w:t>λ</w:t>
      </w:r>
      <w:r>
        <w:rPr>
          <w:rFonts w:hint="default" w:ascii="Times New Roman" w:hAnsi="Times New Roman" w:eastAsia="黑体" w:cs="Times New Roman"/>
          <w:b/>
          <w:bCs/>
          <w:color w:val="FFFFFF"/>
          <w:kern w:val="0"/>
          <w:sz w:val="28"/>
          <w:szCs w:val="28"/>
          <w:highlight w:val="darkBlue"/>
          <w:lang w:val="en-US" w:eastAsia="zh-CN" w:bidi="ar"/>
        </w:rPr>
        <w:t xml:space="preserve"> = 0.75 </w:t>
      </w:r>
    </w:p>
    <w:p w14:paraId="0E91610F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141" w:firstLineChars="50"/>
        <w:jc w:val="both"/>
        <w:rPr>
          <w:rFonts w:hint="default" w:ascii="Times New Roman" w:hAnsi="Times New Roman" w:eastAsia="黑体" w:cs="Times New Roman"/>
          <w:b/>
          <w:bCs/>
          <w:color w:val="FFFFFF"/>
          <w:kern w:val="0"/>
          <w:sz w:val="28"/>
          <w:szCs w:val="28"/>
          <w:highlight w:val="darkBlue"/>
          <w:lang w:val="en-US" w:eastAsia="zh-CN" w:bidi="ar"/>
        </w:rPr>
      </w:pPr>
    </w:p>
    <w:p w14:paraId="252C2FBC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Consolas" w:cs="Times New Roman"/>
          <w:b/>
          <w:bCs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474335" cy="1739900"/>
            <wp:effectExtent l="0" t="0" r="12065" b="0"/>
            <wp:docPr id="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368" w:bottom="1440" w:left="1368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Microsoft YaHei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Microsoft YaHei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MSS9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S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SI9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S8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MI9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SI8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SI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Y9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1AC1D"/>
    <w:multiLevelType w:val="singleLevel"/>
    <w:tmpl w:val="9EA1AC1D"/>
    <w:lvl w:ilvl="0" w:tentative="0">
      <w:start w:val="2"/>
      <w:numFmt w:val="decimal"/>
      <w:suff w:val="space"/>
      <w:lvlText w:val="%1."/>
      <w:lvlJc w:val="left"/>
      <w:pPr>
        <w:ind w:left="200" w:leftChars="0" w:firstLine="0" w:firstLineChars="0"/>
      </w:pPr>
      <w:rPr>
        <w:rFonts w:hint="default"/>
        <w:b/>
        <w:bCs/>
      </w:rPr>
    </w:lvl>
  </w:abstractNum>
  <w:abstractNum w:abstractNumId="1">
    <w:nsid w:val="ED4C66CA"/>
    <w:multiLevelType w:val="singleLevel"/>
    <w:tmpl w:val="ED4C66CA"/>
    <w:lvl w:ilvl="0" w:tentative="0">
      <w:start w:val="1"/>
      <w:numFmt w:val="upperLetter"/>
      <w:suff w:val="space"/>
      <w:lvlText w:val="%1)"/>
      <w:lvlJc w:val="left"/>
    </w:lvl>
  </w:abstractNum>
  <w:abstractNum w:abstractNumId="2">
    <w:nsid w:val="FE642F89"/>
    <w:multiLevelType w:val="singleLevel"/>
    <w:tmpl w:val="FE642F8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4EF8EE4"/>
    <w:multiLevelType w:val="singleLevel"/>
    <w:tmpl w:val="14EF8EE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CB67F4C"/>
    <w:multiLevelType w:val="singleLevel"/>
    <w:tmpl w:val="1CB67F4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isplayBackgroundShape w:val="1"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D66BDD"/>
    <w:rsid w:val="044C115E"/>
    <w:rsid w:val="093C2A92"/>
    <w:rsid w:val="09AA340A"/>
    <w:rsid w:val="17BC268F"/>
    <w:rsid w:val="18191B17"/>
    <w:rsid w:val="183539C6"/>
    <w:rsid w:val="190A4CA3"/>
    <w:rsid w:val="19A62D4A"/>
    <w:rsid w:val="1AA77BC7"/>
    <w:rsid w:val="1D927673"/>
    <w:rsid w:val="1F4C6666"/>
    <w:rsid w:val="210D19C5"/>
    <w:rsid w:val="21CF0904"/>
    <w:rsid w:val="2203115E"/>
    <w:rsid w:val="22B97CE8"/>
    <w:rsid w:val="24DE3A8A"/>
    <w:rsid w:val="29246C8C"/>
    <w:rsid w:val="2E54288B"/>
    <w:rsid w:val="2E7C62D6"/>
    <w:rsid w:val="31D51E28"/>
    <w:rsid w:val="34176785"/>
    <w:rsid w:val="39BF5D4C"/>
    <w:rsid w:val="3B9A0AD5"/>
    <w:rsid w:val="43460B54"/>
    <w:rsid w:val="438B4835"/>
    <w:rsid w:val="4407226D"/>
    <w:rsid w:val="483C35E0"/>
    <w:rsid w:val="4922188C"/>
    <w:rsid w:val="49497A33"/>
    <w:rsid w:val="4B411887"/>
    <w:rsid w:val="4CBD0D73"/>
    <w:rsid w:val="5052419B"/>
    <w:rsid w:val="506C1CE6"/>
    <w:rsid w:val="531639E1"/>
    <w:rsid w:val="53D32D87"/>
    <w:rsid w:val="53D55AFF"/>
    <w:rsid w:val="56BB1258"/>
    <w:rsid w:val="56C20BE3"/>
    <w:rsid w:val="57E809C6"/>
    <w:rsid w:val="58472064"/>
    <w:rsid w:val="5BF60B91"/>
    <w:rsid w:val="5C584A0D"/>
    <w:rsid w:val="5DD917AE"/>
    <w:rsid w:val="66F92532"/>
    <w:rsid w:val="68530F7A"/>
    <w:rsid w:val="68BB3463"/>
    <w:rsid w:val="69EF255B"/>
    <w:rsid w:val="6A596387"/>
    <w:rsid w:val="6B0E4BB1"/>
    <w:rsid w:val="6D53196E"/>
    <w:rsid w:val="6F6D2EDC"/>
    <w:rsid w:val="70BB05FF"/>
    <w:rsid w:val="7119641A"/>
    <w:rsid w:val="73A8630B"/>
    <w:rsid w:val="749B605C"/>
    <w:rsid w:val="76BA46CD"/>
    <w:rsid w:val="79913601"/>
    <w:rsid w:val="7E0427CB"/>
    <w:rsid w:val="7F07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SimSun" w:cs="Times New Roman"/>
      <w:kern w:val="2"/>
      <w:sz w:val="18"/>
    </w:rPr>
  </w:style>
  <w:style w:type="paragraph" w:styleId="6">
    <w:name w:val="header"/>
    <w:basedOn w:val="1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SimSun" w:cs="Times New Roman"/>
      <w:kern w:val="2"/>
      <w:sz w:val="18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page number"/>
    <w:basedOn w:val="3"/>
    <w:qFormat/>
    <w:uiPriority w:val="0"/>
    <w:rPr>
      <w:rFonts w:ascii="Times New Roman" w:hAnsi="Times New Roman" w:eastAsia="SimSun"/>
    </w:rPr>
  </w:style>
  <w:style w:type="character" w:styleId="10">
    <w:name w:val="Strong"/>
    <w:basedOn w:val="3"/>
    <w:qFormat/>
    <w:uiPriority w:val="0"/>
    <w:rPr>
      <w:b/>
      <w:bCs/>
    </w:rPr>
  </w:style>
  <w:style w:type="table" w:styleId="11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id\AppData\Local\Kingsoft\WPS%20Office\12.2.0.21546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noFill/>
        <a:noFill/>
        <a:noFill/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eneral"/>
      <sectRole val="1"/>
    </customSectPr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1</Lines>
  <Paragraphs>1</Paragraphs>
  <TotalTime>11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2025-06-17T04:52:00Z</dcterms:created>
  <dc:creator>manid</dc:creator>
  <cp:lastModifiedBy>Sai Jahnavi Madana</cp:lastModifiedBy>
  <dcterms:modified xsi:type="dcterms:W3CDTF">2025-06-21T11:21:38Z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118D8356EE5D4CA3906E796CB2BA024C_13</vt:lpwstr>
  </property>
</Properties>
</file>